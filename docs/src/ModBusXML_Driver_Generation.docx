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469" w:rsidRDefault="00447469" w:rsidP="00447469">
      <w:pPr>
        <w:pStyle w:val="Coverpage-authornames"/>
        <w:rPr>
          <w:b/>
        </w:rPr>
      </w:pPr>
    </w:p>
    <w:p w:rsidR="00447469" w:rsidRPr="00F4696F" w:rsidRDefault="00512231" w:rsidP="00930C95">
      <w:pPr>
        <w:pStyle w:val="Coverpage-reporttitle"/>
      </w:pPr>
      <w:r>
        <w:t>MODBUS XML Driver Generation Guide</w:t>
      </w:r>
    </w:p>
    <w:p w:rsidR="003C6A48" w:rsidRPr="00C239C4" w:rsidRDefault="003C6A48" w:rsidP="003C6A48">
      <w:pPr>
        <w:rPr>
          <w:rFonts w:ascii="Arial" w:hAnsi="Arial" w:cs="Arial"/>
          <w:sz w:val="20"/>
        </w:rPr>
      </w:pPr>
    </w:p>
    <w:p w:rsidR="00447469" w:rsidRDefault="00447469" w:rsidP="00447469">
      <w:pPr>
        <w:pStyle w:val="FIGBOX"/>
        <w:jc w:val="right"/>
      </w:pPr>
      <w:r>
        <w:rPr>
          <w:noProof/>
          <w:snapToGrid/>
        </w:rPr>
        <w:drawing>
          <wp:inline distT="0" distB="0" distL="0" distR="0" wp14:anchorId="7C7D1E68" wp14:editId="6704729E">
            <wp:extent cx="5119785" cy="3614568"/>
            <wp:effectExtent l="57150" t="57150" r="62230" b="62230"/>
            <wp:docPr id="13" name="Picture 13" descr="Front sign with view of Visitor's Center and Quad." title="Oak Ridge National Labora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y cover image 14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9785" cy="3614568"/>
                    </a:xfrm>
                    <a:prstGeom prst="rect">
                      <a:avLst/>
                    </a:prstGeom>
                    <a:ln w="57150">
                      <a:solidFill>
                        <a:schemeClr val="bg1"/>
                      </a:solidFill>
                    </a:ln>
                  </pic:spPr>
                </pic:pic>
              </a:graphicData>
            </a:graphic>
          </wp:inline>
        </w:drawing>
      </w:r>
    </w:p>
    <w:p w:rsidR="001B7757" w:rsidRDefault="001B7757" w:rsidP="00447469">
      <w:pPr>
        <w:pStyle w:val="Coverpage-authornames"/>
      </w:pPr>
    </w:p>
    <w:p w:rsidR="00447469" w:rsidRDefault="00512231" w:rsidP="00447469">
      <w:pPr>
        <w:pStyle w:val="Coverpage-authornames"/>
      </w:pPr>
      <w:r>
        <w:t>Jibonananda Sanyal</w:t>
      </w:r>
    </w:p>
    <w:p w:rsidR="00E3092A" w:rsidRDefault="00512231" w:rsidP="00E3092A">
      <w:pPr>
        <w:pStyle w:val="Coverpage-authornames"/>
      </w:pPr>
      <w:r>
        <w:t xml:space="preserve">James </w:t>
      </w:r>
      <w:proofErr w:type="spellStart"/>
      <w:r>
        <w:t>Nutao</w:t>
      </w:r>
      <w:proofErr w:type="spellEnd"/>
    </w:p>
    <w:p w:rsidR="003C6A48" w:rsidRDefault="003C6A48" w:rsidP="003C6A48">
      <w:pPr>
        <w:tabs>
          <w:tab w:val="left" w:pos="360"/>
        </w:tabs>
        <w:ind w:left="6480"/>
        <w:rPr>
          <w:rFonts w:ascii="Arial" w:hAnsi="Arial" w:cs="Arial"/>
        </w:rPr>
      </w:pPr>
    </w:p>
    <w:p w:rsidR="003C6A48" w:rsidRDefault="003C6A48" w:rsidP="003C6A48">
      <w:pPr>
        <w:pStyle w:val="Coverpage-date"/>
      </w:pPr>
      <w:r>
        <w:t>Date</w:t>
      </w:r>
      <w:r w:rsidR="00512231">
        <w:t>: 1 September, 2014</w:t>
      </w:r>
    </w:p>
    <w:p w:rsidR="00447469" w:rsidRDefault="00447469" w:rsidP="002A0427">
      <w:pPr>
        <w:pStyle w:val="Coverpage-date"/>
      </w:pPr>
    </w:p>
    <w:p w:rsidR="00447469" w:rsidRPr="00E37A65" w:rsidRDefault="00447469" w:rsidP="00447469">
      <w:pPr>
        <w:ind w:left="6480"/>
        <w:rPr>
          <w:color w:val="000000" w:themeColor="text1"/>
        </w:rPr>
        <w:sectPr w:rsidR="00447469" w:rsidRPr="00E37A65" w:rsidSect="006A178C">
          <w:headerReference w:type="first" r:id="rId10"/>
          <w:footerReference w:type="first" r:id="rId11"/>
          <w:endnotePr>
            <w:numFmt w:val="decimal"/>
          </w:endnotePr>
          <w:pgSz w:w="12240" w:h="15840" w:code="1"/>
          <w:pgMar w:top="1440" w:right="1440" w:bottom="1440" w:left="1440" w:header="720" w:footer="432" w:gutter="0"/>
          <w:pgNumType w:start="1"/>
          <w:cols w:space="720"/>
          <w:noEndnote/>
          <w:titlePg/>
          <w:docGrid w:linePitch="326"/>
        </w:sectPr>
      </w:pPr>
    </w:p>
    <w:p w:rsidR="002C238D" w:rsidRPr="0013644E" w:rsidRDefault="002C238D" w:rsidP="002C238D">
      <w:pPr>
        <w:rPr>
          <w:b/>
        </w:rPr>
      </w:pPr>
    </w:p>
    <w:p w:rsidR="002C238D" w:rsidRPr="0013644E" w:rsidRDefault="002C238D" w:rsidP="002C238D">
      <w:pPr>
        <w:rPr>
          <w:b/>
        </w:rPr>
      </w:pPr>
    </w:p>
    <w:p w:rsidR="002C238D" w:rsidRPr="0013644E" w:rsidRDefault="002C238D" w:rsidP="002C238D">
      <w:pPr>
        <w:rPr>
          <w:b/>
        </w:rPr>
      </w:pPr>
    </w:p>
    <w:tbl>
      <w:tblPr>
        <w:tblW w:w="0" w:type="auto"/>
        <w:jc w:val="center"/>
        <w:tblLayout w:type="fixed"/>
        <w:tblCellMar>
          <w:left w:w="120" w:type="dxa"/>
          <w:right w:w="120" w:type="dxa"/>
        </w:tblCellMar>
        <w:tblLook w:val="0000" w:firstRow="0" w:lastRow="0" w:firstColumn="0" w:lastColumn="0" w:noHBand="0" w:noVBand="0"/>
      </w:tblPr>
      <w:tblGrid>
        <w:gridCol w:w="8075"/>
      </w:tblGrid>
      <w:tr w:rsidR="002C238D" w:rsidTr="00C15A36">
        <w:trPr>
          <w:cantSplit/>
          <w:trHeight w:val="364"/>
          <w:jc w:val="center"/>
        </w:trPr>
        <w:tc>
          <w:tcPr>
            <w:tcW w:w="8075" w:type="dxa"/>
            <w:tcBorders>
              <w:top w:val="single" w:sz="6" w:space="0" w:color="000000"/>
              <w:left w:val="single" w:sz="6" w:space="0" w:color="000000"/>
              <w:bottom w:val="single" w:sz="6" w:space="0" w:color="000000"/>
              <w:right w:val="single" w:sz="6" w:space="0" w:color="000000"/>
            </w:tcBorders>
          </w:tcPr>
          <w:p w:rsidR="002C238D" w:rsidRPr="00C61E19" w:rsidRDefault="002C238D" w:rsidP="00C15A36">
            <w:pPr>
              <w:spacing w:before="40"/>
              <w:jc w:val="center"/>
              <w:rPr>
                <w:rFonts w:ascii="Arial" w:hAnsi="Arial" w:cs="Arial"/>
                <w:sz w:val="20"/>
              </w:rPr>
            </w:pPr>
            <w:r w:rsidRPr="00C61E19">
              <w:rPr>
                <w:rFonts w:ascii="Arial" w:hAnsi="Arial" w:cs="Arial"/>
                <w:b/>
                <w:sz w:val="20"/>
              </w:rPr>
              <w:t>DOCUMENT AVAILABILITY</w:t>
            </w:r>
          </w:p>
          <w:p w:rsidR="002C238D" w:rsidRPr="00C61E19" w:rsidRDefault="002C238D" w:rsidP="00C61E19">
            <w:pPr>
              <w:rPr>
                <w:rFonts w:ascii="Arial" w:hAnsi="Arial" w:cs="Arial"/>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BA5F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2" w:history="1">
              <w:r w:rsidRPr="00BA5F19">
                <w:rPr>
                  <w:rStyle w:val="Hyperlink"/>
                  <w:rFonts w:ascii="Arial" w:hAnsi="Arial" w:cs="Arial"/>
                  <w:color w:val="auto"/>
                  <w:sz w:val="18"/>
                  <w:szCs w:val="18"/>
                  <w:u w:val="none"/>
                </w:rPr>
                <w:t>http://www.osti.gov/scitech/</w:t>
              </w:r>
            </w:hyperlink>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National Technical Information Service</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Street">
              <w:smartTag w:uri="urn:schemas-microsoft-com:office:smarttags" w:element="address">
                <w:r w:rsidRPr="00C61E19">
                  <w:rPr>
                    <w:rFonts w:ascii="Arial" w:hAnsi="Arial" w:cs="Arial"/>
                    <w:sz w:val="18"/>
                    <w:szCs w:val="18"/>
                  </w:rPr>
                  <w:t>5285 Port Royal Road</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Springfield</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VA</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22161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rsidR="00BA5F19" w:rsidRPr="00875558"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w:t>
            </w:r>
            <w:r w:rsidRPr="00875558">
              <w:rPr>
                <w:rFonts w:ascii="Arial" w:hAnsi="Arial" w:cs="Arial"/>
                <w:b/>
                <w:i/>
                <w:sz w:val="18"/>
                <w:szCs w:val="18"/>
              </w:rPr>
              <w:t>site</w:t>
            </w:r>
            <w:r w:rsidRPr="00875558">
              <w:rPr>
                <w:rFonts w:ascii="Arial" w:hAnsi="Arial" w:cs="Arial"/>
                <w:sz w:val="18"/>
                <w:szCs w:val="18"/>
              </w:rPr>
              <w:t xml:space="preserve"> </w:t>
            </w:r>
            <w:hyperlink r:id="rId13" w:history="1">
              <w:r w:rsidR="00E3092A" w:rsidRPr="007665BF">
                <w:rPr>
                  <w:rStyle w:val="Hyperlink"/>
                  <w:rFonts w:ascii="Arial" w:hAnsi="Arial" w:cs="Arial"/>
                  <w:color w:val="auto"/>
                  <w:sz w:val="18"/>
                  <w:szCs w:val="18"/>
                  <w:u w:val="none"/>
                </w:rPr>
                <w:t>http://www.ntis.gov/help/ordermethods.aspx</w:t>
              </w:r>
            </w:hyperlink>
            <w:r w:rsidRPr="00875558">
              <w:rPr>
                <w:rFonts w:ascii="Arial" w:hAnsi="Arial" w:cs="Arial"/>
                <w:sz w:val="18"/>
                <w:szCs w:val="18"/>
              </w:rPr>
              <w:t xml:space="preserve"> </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Office of Scientific and Technical Information</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t>PO Box 62</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Oak Ridge</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TN</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37831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rsidR="002C238D" w:rsidRDefault="00BA5F19" w:rsidP="00BA5F19">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4" w:history="1">
              <w:r w:rsidRPr="00BA5F19">
                <w:rPr>
                  <w:rStyle w:val="Hyperlink"/>
                  <w:rFonts w:ascii="Arial" w:hAnsi="Arial" w:cs="Arial"/>
                  <w:color w:val="auto"/>
                  <w:sz w:val="18"/>
                  <w:szCs w:val="18"/>
                  <w:u w:val="none"/>
                </w:rPr>
                <w:t>http://www.osti.gov/contact.html</w:t>
              </w:r>
            </w:hyperlink>
          </w:p>
        </w:tc>
      </w:tr>
    </w:tbl>
    <w:p w:rsidR="002C238D" w:rsidRDefault="002C238D" w:rsidP="002C238D">
      <w:pPr>
        <w:rPr>
          <w:szCs w:val="22"/>
        </w:rPr>
      </w:pPr>
    </w:p>
    <w:p w:rsidR="002C238D" w:rsidRDefault="002C238D" w:rsidP="002C238D">
      <w:pPr>
        <w:rPr>
          <w:szCs w:val="22"/>
        </w:rPr>
      </w:pPr>
    </w:p>
    <w:tbl>
      <w:tblPr>
        <w:tblW w:w="0" w:type="auto"/>
        <w:jc w:val="center"/>
        <w:tblLayout w:type="fixed"/>
        <w:tblCellMar>
          <w:left w:w="120" w:type="dxa"/>
          <w:right w:w="120" w:type="dxa"/>
        </w:tblCellMar>
        <w:tblLook w:val="0000" w:firstRow="0" w:lastRow="0" w:firstColumn="0" w:lastColumn="0" w:noHBand="0" w:noVBand="0"/>
      </w:tblPr>
      <w:tblGrid>
        <w:gridCol w:w="5760"/>
      </w:tblGrid>
      <w:tr w:rsidR="002C238D" w:rsidTr="00C15A36">
        <w:trPr>
          <w:cantSplit/>
          <w:trHeight w:val="402"/>
          <w:jc w:val="center"/>
        </w:trPr>
        <w:tc>
          <w:tcPr>
            <w:tcW w:w="5760" w:type="dxa"/>
            <w:tcBorders>
              <w:top w:val="single" w:sz="6" w:space="0" w:color="000000"/>
              <w:left w:val="single" w:sz="6" w:space="0" w:color="000000"/>
              <w:bottom w:val="single" w:sz="6" w:space="0" w:color="000000"/>
              <w:right w:val="single" w:sz="6" w:space="0" w:color="000000"/>
            </w:tcBorders>
          </w:tcPr>
          <w:p w:rsidR="002C238D" w:rsidRPr="00C61E19" w:rsidRDefault="002C238D" w:rsidP="009807BC">
            <w:pPr>
              <w:pStyle w:val="DISCLAIMER-short"/>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bl>
    <w:p w:rsidR="002C238D" w:rsidRDefault="002C238D" w:rsidP="002C238D">
      <w:pPr>
        <w:tabs>
          <w:tab w:val="left" w:pos="360"/>
        </w:tabs>
      </w:pPr>
    </w:p>
    <w:p w:rsidR="002C238D" w:rsidRDefault="002C238D" w:rsidP="002C238D">
      <w:pPr>
        <w:tabs>
          <w:tab w:val="left" w:pos="360"/>
        </w:tabs>
        <w:rPr>
          <w:i/>
        </w:rPr>
      </w:pPr>
    </w:p>
    <w:p w:rsidR="002C238D" w:rsidRDefault="002C238D" w:rsidP="002C238D">
      <w:pPr>
        <w:tabs>
          <w:tab w:val="left" w:pos="360"/>
        </w:tabs>
        <w:rPr>
          <w:i/>
        </w:rPr>
        <w:sectPr w:rsidR="002C238D" w:rsidSect="00447469">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jc w:val="center"/>
      </w:pPr>
    </w:p>
    <w:p w:rsidR="002C238D" w:rsidRDefault="002C238D" w:rsidP="002C238D">
      <w:pPr>
        <w:tabs>
          <w:tab w:val="left" w:pos="360"/>
        </w:tabs>
        <w:jc w:val="center"/>
      </w:pPr>
    </w:p>
    <w:p w:rsidR="00066E56" w:rsidRDefault="00066E56" w:rsidP="002C238D">
      <w:pPr>
        <w:tabs>
          <w:tab w:val="left" w:pos="360"/>
        </w:tabs>
        <w:jc w:val="center"/>
      </w:pPr>
    </w:p>
    <w:p w:rsidR="002C238D" w:rsidRDefault="002C238D" w:rsidP="002C238D">
      <w:pPr>
        <w:tabs>
          <w:tab w:val="left" w:pos="360"/>
        </w:tabs>
        <w:jc w:val="center"/>
      </w:pPr>
    </w:p>
    <w:p w:rsidR="002C238D" w:rsidRDefault="00512231" w:rsidP="00A91F9B">
      <w:pPr>
        <w:pStyle w:val="Titlepage-authornames"/>
      </w:pPr>
      <w:r>
        <w:t>Energy and Transportation Science Division</w:t>
      </w: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C13829" w:rsidRDefault="00512231" w:rsidP="00447469">
      <w:pPr>
        <w:pStyle w:val="Titlepage-reporttitle"/>
      </w:pPr>
      <w:r>
        <w:t>MODBUS XML Driver Generation Guide</w:t>
      </w: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Default="00512231" w:rsidP="00A91F9B">
      <w:pPr>
        <w:pStyle w:val="Titlepage-authornames"/>
      </w:pPr>
      <w:r>
        <w:t>Jibonananda Sanyal</w:t>
      </w:r>
    </w:p>
    <w:p w:rsidR="00512231" w:rsidRPr="004F668B" w:rsidRDefault="00512231" w:rsidP="00A91F9B">
      <w:pPr>
        <w:pStyle w:val="Titlepage-authornames"/>
      </w:pPr>
      <w:r>
        <w:t>James Nutaro</w:t>
      </w: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066E56" w:rsidRPr="004F668B" w:rsidRDefault="00066E56" w:rsidP="002C238D">
      <w:pPr>
        <w:tabs>
          <w:tab w:val="left" w:pos="360"/>
        </w:tabs>
        <w:jc w:val="center"/>
        <w:rPr>
          <w:b/>
        </w:rP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A91F9B">
      <w:pPr>
        <w:pStyle w:val="Titlepage-date"/>
      </w:pPr>
      <w:r w:rsidRPr="004F668B">
        <w:t>Date Published:</w:t>
      </w:r>
      <w:r w:rsidR="00512231">
        <w:t xml:space="preserve"> 1 September, 2014</w:t>
      </w: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A91F9B">
      <w:pPr>
        <w:pStyle w:val="Titlepage-date"/>
      </w:pPr>
      <w:r w:rsidRPr="004F668B">
        <w:t>Prepared by</w:t>
      </w:r>
    </w:p>
    <w:p w:rsidR="002C238D" w:rsidRPr="004F668B" w:rsidRDefault="002C238D" w:rsidP="00A91F9B">
      <w:pPr>
        <w:pStyle w:val="Titlepage-date"/>
      </w:pPr>
      <w:r w:rsidRPr="004F668B">
        <w:t>OAK RIDGE NATIONAL LABORATORY</w:t>
      </w:r>
    </w:p>
    <w:p w:rsidR="002C238D" w:rsidRPr="004F668B" w:rsidRDefault="002C238D" w:rsidP="00A91F9B">
      <w:pPr>
        <w:pStyle w:val="Titlepage-date"/>
      </w:pPr>
      <w:r w:rsidRPr="004F668B">
        <w:t>Oak Ridge, Tennessee 37831-628</w:t>
      </w:r>
      <w:r>
        <w:t>3</w:t>
      </w:r>
    </w:p>
    <w:p w:rsidR="002C238D" w:rsidRPr="004F668B" w:rsidRDefault="002C238D" w:rsidP="00A91F9B">
      <w:pPr>
        <w:pStyle w:val="Titlepage-date"/>
      </w:pPr>
      <w:proofErr w:type="gramStart"/>
      <w:r w:rsidRPr="004F668B">
        <w:t>managed</w:t>
      </w:r>
      <w:proofErr w:type="gramEnd"/>
      <w:r w:rsidRPr="004F668B">
        <w:t xml:space="preserve"> by</w:t>
      </w:r>
    </w:p>
    <w:p w:rsidR="002C238D" w:rsidRPr="004F668B" w:rsidRDefault="002C238D" w:rsidP="00A91F9B">
      <w:pPr>
        <w:pStyle w:val="Titlepage-date"/>
      </w:pPr>
      <w:r w:rsidRPr="004F668B">
        <w:t>UT-BATTELLE, LLC</w:t>
      </w:r>
    </w:p>
    <w:p w:rsidR="002C238D" w:rsidRPr="004F668B" w:rsidRDefault="002C238D" w:rsidP="00A91F9B">
      <w:pPr>
        <w:pStyle w:val="Titlepage-date"/>
      </w:pPr>
      <w:proofErr w:type="gramStart"/>
      <w:r w:rsidRPr="004F668B">
        <w:t>for</w:t>
      </w:r>
      <w:proofErr w:type="gramEnd"/>
      <w:r w:rsidRPr="004F668B">
        <w:t xml:space="preserve"> the</w:t>
      </w:r>
    </w:p>
    <w:p w:rsidR="002C238D" w:rsidRPr="004F668B" w:rsidRDefault="00F01576" w:rsidP="00A91F9B">
      <w:pPr>
        <w:pStyle w:val="Titlepage-date"/>
      </w:pPr>
      <w:r>
        <w:t>US</w:t>
      </w:r>
      <w:r w:rsidR="002C238D" w:rsidRPr="004F668B">
        <w:t xml:space="preserve"> DEPARTMENT OF ENERGY</w:t>
      </w:r>
    </w:p>
    <w:p w:rsidR="002C238D" w:rsidRPr="004F668B" w:rsidRDefault="002C238D" w:rsidP="00A91F9B">
      <w:pPr>
        <w:pStyle w:val="Titlepage-date"/>
      </w:pPr>
      <w:proofErr w:type="gramStart"/>
      <w:r w:rsidRPr="004F668B">
        <w:t>under</w:t>
      </w:r>
      <w:proofErr w:type="gramEnd"/>
      <w:r w:rsidRPr="004F668B">
        <w:t xml:space="preserve"> contract DE-AC05-00OR22725</w:t>
      </w:r>
    </w:p>
    <w:p w:rsidR="002C238D" w:rsidRPr="004F668B" w:rsidRDefault="002C238D" w:rsidP="002C238D">
      <w:pPr>
        <w:tabs>
          <w:tab w:val="center" w:pos="4680"/>
        </w:tabs>
        <w:sectPr w:rsidR="002C238D" w:rsidRPr="004F668B" w:rsidSect="00447469">
          <w:headerReference w:type="default" r:id="rId15"/>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pPr>
    </w:p>
    <w:p w:rsidR="002C238D" w:rsidRPr="004F668B" w:rsidRDefault="002C238D" w:rsidP="002C238D">
      <w:pPr>
        <w:tabs>
          <w:tab w:val="left" w:pos="360"/>
        </w:tabs>
        <w:sectPr w:rsidR="002C238D" w:rsidRPr="004F668B" w:rsidSect="00447469">
          <w:headerReference w:type="default" r:id="rId16"/>
          <w:endnotePr>
            <w:numFmt w:val="decimal"/>
          </w:endnotePr>
          <w:pgSz w:w="12240" w:h="15840" w:code="1"/>
          <w:pgMar w:top="1440" w:right="1440" w:bottom="1440" w:left="1440" w:header="720" w:footer="720" w:gutter="0"/>
          <w:cols w:space="720"/>
          <w:noEndnote/>
        </w:sectPr>
      </w:pPr>
    </w:p>
    <w:p w:rsidR="002C238D" w:rsidRPr="00095C6A" w:rsidRDefault="002C238D" w:rsidP="007331E0">
      <w:pPr>
        <w:pStyle w:val="Heading1Contents"/>
      </w:pPr>
      <w:bookmarkStart w:id="0" w:name="_Toc202146543"/>
      <w:bookmarkStart w:id="1" w:name="_Toc202149013"/>
      <w:bookmarkStart w:id="2" w:name="_Toc202149233"/>
      <w:r w:rsidRPr="002C238D">
        <w:lastRenderedPageBreak/>
        <w:t>CONTENTS</w:t>
      </w:r>
      <w:bookmarkEnd w:id="0"/>
      <w:bookmarkEnd w:id="1"/>
      <w:bookmarkEnd w:id="2"/>
    </w:p>
    <w:p w:rsidR="002C238D" w:rsidRDefault="00F56CC1" w:rsidP="00F56CC1">
      <w:pPr>
        <w:pStyle w:val="FigTabPage"/>
      </w:pPr>
      <w:r>
        <w:tab/>
      </w:r>
      <w:r w:rsidR="002C238D" w:rsidRPr="00DB3896">
        <w:t>Page</w:t>
      </w:r>
    </w:p>
    <w:p w:rsidR="00833A29" w:rsidRDefault="00EA504F">
      <w:pPr>
        <w:pStyle w:val="TOC1"/>
        <w:rPr>
          <w:rFonts w:asciiTheme="minorHAnsi" w:eastAsiaTheme="minorEastAsia" w:hAnsiTheme="minorHAnsi" w:cstheme="minorBidi"/>
          <w:noProof/>
          <w:snapToGrid/>
          <w:szCs w:val="22"/>
        </w:rPr>
      </w:pPr>
      <w:r>
        <w:fldChar w:fldCharType="begin"/>
      </w:r>
      <w:r w:rsidR="00C22DBB">
        <w:instrText xml:space="preserve"> TOC \o "2-3" \h \z \t "Heading 1,1,Heading  - Appendix,1,Heading 1 (front sections),1" </w:instrText>
      </w:r>
      <w:r>
        <w:fldChar w:fldCharType="separate"/>
      </w:r>
      <w:hyperlink w:anchor="_Toc397593129" w:history="1">
        <w:r w:rsidR="00833A29" w:rsidRPr="00855132">
          <w:rPr>
            <w:rStyle w:val="Hyperlink"/>
            <w:noProof/>
          </w:rPr>
          <w:t>LIST OF FIGURES</w:t>
        </w:r>
        <w:r w:rsidR="00833A29">
          <w:rPr>
            <w:noProof/>
            <w:webHidden/>
          </w:rPr>
          <w:tab/>
        </w:r>
        <w:r w:rsidR="00833A29">
          <w:rPr>
            <w:noProof/>
            <w:webHidden/>
          </w:rPr>
          <w:fldChar w:fldCharType="begin"/>
        </w:r>
        <w:r w:rsidR="00833A29">
          <w:rPr>
            <w:noProof/>
            <w:webHidden/>
          </w:rPr>
          <w:instrText xml:space="preserve"> PAGEREF _Toc397593129 \h </w:instrText>
        </w:r>
        <w:r w:rsidR="00833A29">
          <w:rPr>
            <w:noProof/>
            <w:webHidden/>
          </w:rPr>
        </w:r>
        <w:r w:rsidR="00833A29">
          <w:rPr>
            <w:noProof/>
            <w:webHidden/>
          </w:rPr>
          <w:fldChar w:fldCharType="separate"/>
        </w:r>
        <w:r w:rsidR="00A07553">
          <w:rPr>
            <w:noProof/>
            <w:webHidden/>
          </w:rPr>
          <w:t>v</w:t>
        </w:r>
        <w:r w:rsidR="00833A29">
          <w:rPr>
            <w:noProof/>
            <w:webHidden/>
          </w:rPr>
          <w:fldChar w:fldCharType="end"/>
        </w:r>
      </w:hyperlink>
    </w:p>
    <w:p w:rsidR="00833A29" w:rsidRDefault="00833A29">
      <w:pPr>
        <w:pStyle w:val="TOC1"/>
        <w:rPr>
          <w:rFonts w:asciiTheme="minorHAnsi" w:eastAsiaTheme="minorEastAsia" w:hAnsiTheme="minorHAnsi" w:cstheme="minorBidi"/>
          <w:noProof/>
          <w:snapToGrid/>
          <w:szCs w:val="22"/>
        </w:rPr>
      </w:pPr>
      <w:hyperlink w:anchor="_Toc397593130" w:history="1">
        <w:r w:rsidRPr="00855132">
          <w:rPr>
            <w:rStyle w:val="Hyperlink"/>
            <w:noProof/>
          </w:rPr>
          <w:t>ACRONYMS</w:t>
        </w:r>
        <w:r>
          <w:rPr>
            <w:noProof/>
            <w:webHidden/>
          </w:rPr>
          <w:tab/>
        </w:r>
        <w:r>
          <w:rPr>
            <w:noProof/>
            <w:webHidden/>
          </w:rPr>
          <w:fldChar w:fldCharType="begin"/>
        </w:r>
        <w:r>
          <w:rPr>
            <w:noProof/>
            <w:webHidden/>
          </w:rPr>
          <w:instrText xml:space="preserve"> PAGEREF _Toc397593130 \h </w:instrText>
        </w:r>
        <w:r>
          <w:rPr>
            <w:noProof/>
            <w:webHidden/>
          </w:rPr>
        </w:r>
        <w:r>
          <w:rPr>
            <w:noProof/>
            <w:webHidden/>
          </w:rPr>
          <w:fldChar w:fldCharType="separate"/>
        </w:r>
        <w:r w:rsidR="00A07553">
          <w:rPr>
            <w:noProof/>
            <w:webHidden/>
          </w:rPr>
          <w:t>vii</w:t>
        </w:r>
        <w:r>
          <w:rPr>
            <w:noProof/>
            <w:webHidden/>
          </w:rPr>
          <w:fldChar w:fldCharType="end"/>
        </w:r>
      </w:hyperlink>
    </w:p>
    <w:p w:rsidR="00833A29" w:rsidRDefault="00833A29">
      <w:pPr>
        <w:pStyle w:val="TOC1"/>
        <w:rPr>
          <w:rFonts w:asciiTheme="minorHAnsi" w:eastAsiaTheme="minorEastAsia" w:hAnsiTheme="minorHAnsi" w:cstheme="minorBidi"/>
          <w:noProof/>
          <w:snapToGrid/>
          <w:szCs w:val="22"/>
        </w:rPr>
      </w:pPr>
      <w:hyperlink w:anchor="_Toc397593131" w:history="1">
        <w:r w:rsidRPr="00855132">
          <w:rPr>
            <w:rStyle w:val="Hyperlink"/>
            <w:noProof/>
          </w:rPr>
          <w:t>ABSTRACT</w:t>
        </w:r>
        <w:r>
          <w:rPr>
            <w:noProof/>
            <w:webHidden/>
          </w:rPr>
          <w:tab/>
        </w:r>
        <w:r>
          <w:rPr>
            <w:noProof/>
            <w:webHidden/>
          </w:rPr>
          <w:fldChar w:fldCharType="begin"/>
        </w:r>
        <w:r>
          <w:rPr>
            <w:noProof/>
            <w:webHidden/>
          </w:rPr>
          <w:instrText xml:space="preserve"> PAGEREF _Toc397593131 \h </w:instrText>
        </w:r>
        <w:r>
          <w:rPr>
            <w:noProof/>
            <w:webHidden/>
          </w:rPr>
        </w:r>
        <w:r>
          <w:rPr>
            <w:noProof/>
            <w:webHidden/>
          </w:rPr>
          <w:fldChar w:fldCharType="separate"/>
        </w:r>
        <w:r w:rsidR="00A07553">
          <w:rPr>
            <w:noProof/>
            <w:webHidden/>
          </w:rPr>
          <w:t>1</w:t>
        </w:r>
        <w:r>
          <w:rPr>
            <w:noProof/>
            <w:webHidden/>
          </w:rPr>
          <w:fldChar w:fldCharType="end"/>
        </w:r>
      </w:hyperlink>
    </w:p>
    <w:p w:rsidR="00833A29" w:rsidRDefault="00833A29">
      <w:pPr>
        <w:pStyle w:val="TOC1"/>
        <w:rPr>
          <w:rFonts w:asciiTheme="minorHAnsi" w:eastAsiaTheme="minorEastAsia" w:hAnsiTheme="minorHAnsi" w:cstheme="minorBidi"/>
          <w:noProof/>
          <w:snapToGrid/>
          <w:szCs w:val="22"/>
        </w:rPr>
      </w:pPr>
      <w:hyperlink w:anchor="_Toc397593132" w:history="1">
        <w:r w:rsidRPr="00855132">
          <w:rPr>
            <w:rStyle w:val="Hyperlink"/>
            <w:noProof/>
          </w:rPr>
          <w:t>1.</w:t>
        </w:r>
        <w:r>
          <w:rPr>
            <w:rFonts w:asciiTheme="minorHAnsi" w:eastAsiaTheme="minorEastAsia" w:hAnsiTheme="minorHAnsi" w:cstheme="minorBidi"/>
            <w:noProof/>
            <w:snapToGrid/>
            <w:szCs w:val="22"/>
          </w:rPr>
          <w:tab/>
        </w:r>
        <w:r w:rsidRPr="00855132">
          <w:rPr>
            <w:rStyle w:val="Hyperlink"/>
            <w:noProof/>
          </w:rPr>
          <w:t>OVERVIEW</w:t>
        </w:r>
        <w:r>
          <w:rPr>
            <w:noProof/>
            <w:webHidden/>
          </w:rPr>
          <w:tab/>
        </w:r>
        <w:r>
          <w:rPr>
            <w:noProof/>
            <w:webHidden/>
          </w:rPr>
          <w:fldChar w:fldCharType="begin"/>
        </w:r>
        <w:r>
          <w:rPr>
            <w:noProof/>
            <w:webHidden/>
          </w:rPr>
          <w:instrText xml:space="preserve"> PAGEREF _Toc397593132 \h </w:instrText>
        </w:r>
        <w:r>
          <w:rPr>
            <w:noProof/>
            <w:webHidden/>
          </w:rPr>
        </w:r>
        <w:r>
          <w:rPr>
            <w:noProof/>
            <w:webHidden/>
          </w:rPr>
          <w:fldChar w:fldCharType="separate"/>
        </w:r>
        <w:r w:rsidR="00A07553">
          <w:rPr>
            <w:noProof/>
            <w:webHidden/>
          </w:rPr>
          <w:t>1</w:t>
        </w:r>
        <w:r>
          <w:rPr>
            <w:noProof/>
            <w:webHidden/>
          </w:rPr>
          <w:fldChar w:fldCharType="end"/>
        </w:r>
      </w:hyperlink>
    </w:p>
    <w:p w:rsidR="00833A29" w:rsidRDefault="00833A29">
      <w:pPr>
        <w:pStyle w:val="TOC1"/>
        <w:rPr>
          <w:rFonts w:asciiTheme="minorHAnsi" w:eastAsiaTheme="minorEastAsia" w:hAnsiTheme="minorHAnsi" w:cstheme="minorBidi"/>
          <w:noProof/>
          <w:snapToGrid/>
          <w:szCs w:val="22"/>
        </w:rPr>
      </w:pPr>
      <w:hyperlink w:anchor="_Toc397593133" w:history="1">
        <w:r w:rsidRPr="00855132">
          <w:rPr>
            <w:rStyle w:val="Hyperlink"/>
            <w:noProof/>
          </w:rPr>
          <w:t>2.</w:t>
        </w:r>
        <w:r>
          <w:rPr>
            <w:rFonts w:asciiTheme="minorHAnsi" w:eastAsiaTheme="minorEastAsia" w:hAnsiTheme="minorHAnsi" w:cstheme="minorBidi"/>
            <w:noProof/>
            <w:snapToGrid/>
            <w:szCs w:val="22"/>
          </w:rPr>
          <w:tab/>
        </w:r>
        <w:r w:rsidRPr="00855132">
          <w:rPr>
            <w:rStyle w:val="Hyperlink"/>
            <w:noProof/>
          </w:rPr>
          <w:t>CSV PARSER</w:t>
        </w:r>
        <w:r>
          <w:rPr>
            <w:noProof/>
            <w:webHidden/>
          </w:rPr>
          <w:tab/>
        </w:r>
        <w:r>
          <w:rPr>
            <w:noProof/>
            <w:webHidden/>
          </w:rPr>
          <w:fldChar w:fldCharType="begin"/>
        </w:r>
        <w:r>
          <w:rPr>
            <w:noProof/>
            <w:webHidden/>
          </w:rPr>
          <w:instrText xml:space="preserve"> PAGEREF _Toc397593133 \h </w:instrText>
        </w:r>
        <w:r>
          <w:rPr>
            <w:noProof/>
            <w:webHidden/>
          </w:rPr>
        </w:r>
        <w:r>
          <w:rPr>
            <w:noProof/>
            <w:webHidden/>
          </w:rPr>
          <w:fldChar w:fldCharType="separate"/>
        </w:r>
        <w:r w:rsidR="00A07553">
          <w:rPr>
            <w:noProof/>
            <w:webHidden/>
          </w:rPr>
          <w:t>2</w:t>
        </w:r>
        <w:r>
          <w:rPr>
            <w:noProof/>
            <w:webHidden/>
          </w:rPr>
          <w:fldChar w:fldCharType="end"/>
        </w:r>
      </w:hyperlink>
    </w:p>
    <w:p w:rsidR="00833A29" w:rsidRDefault="00833A29">
      <w:pPr>
        <w:pStyle w:val="TOC2"/>
        <w:rPr>
          <w:rFonts w:asciiTheme="minorHAnsi" w:eastAsiaTheme="minorEastAsia" w:hAnsiTheme="minorHAnsi" w:cstheme="minorBidi"/>
          <w:noProof/>
          <w:snapToGrid/>
          <w:szCs w:val="22"/>
        </w:rPr>
      </w:pPr>
      <w:hyperlink w:anchor="_Toc397593134" w:history="1">
        <w:r w:rsidRPr="00855132">
          <w:rPr>
            <w:rStyle w:val="Hyperlink"/>
            <w:noProof/>
          </w:rPr>
          <w:t>2.1</w:t>
        </w:r>
        <w:r>
          <w:rPr>
            <w:rFonts w:asciiTheme="minorHAnsi" w:eastAsiaTheme="minorEastAsia" w:hAnsiTheme="minorHAnsi" w:cstheme="minorBidi"/>
            <w:noProof/>
            <w:snapToGrid/>
            <w:szCs w:val="22"/>
          </w:rPr>
          <w:tab/>
        </w:r>
        <w:r w:rsidRPr="00855132">
          <w:rPr>
            <w:rStyle w:val="Hyperlink"/>
            <w:noProof/>
          </w:rPr>
          <w:t>Installation</w:t>
        </w:r>
        <w:r>
          <w:rPr>
            <w:noProof/>
            <w:webHidden/>
          </w:rPr>
          <w:tab/>
        </w:r>
        <w:r>
          <w:rPr>
            <w:noProof/>
            <w:webHidden/>
          </w:rPr>
          <w:fldChar w:fldCharType="begin"/>
        </w:r>
        <w:r>
          <w:rPr>
            <w:noProof/>
            <w:webHidden/>
          </w:rPr>
          <w:instrText xml:space="preserve"> PAGEREF _Toc397593134 \h </w:instrText>
        </w:r>
        <w:r>
          <w:rPr>
            <w:noProof/>
            <w:webHidden/>
          </w:rPr>
        </w:r>
        <w:r>
          <w:rPr>
            <w:noProof/>
            <w:webHidden/>
          </w:rPr>
          <w:fldChar w:fldCharType="separate"/>
        </w:r>
        <w:r w:rsidR="00A07553">
          <w:rPr>
            <w:noProof/>
            <w:webHidden/>
          </w:rPr>
          <w:t>2</w:t>
        </w:r>
        <w:r>
          <w:rPr>
            <w:noProof/>
            <w:webHidden/>
          </w:rPr>
          <w:fldChar w:fldCharType="end"/>
        </w:r>
      </w:hyperlink>
    </w:p>
    <w:p w:rsidR="00833A29" w:rsidRDefault="00833A29">
      <w:pPr>
        <w:pStyle w:val="TOC2"/>
        <w:rPr>
          <w:rFonts w:asciiTheme="minorHAnsi" w:eastAsiaTheme="minorEastAsia" w:hAnsiTheme="minorHAnsi" w:cstheme="minorBidi"/>
          <w:noProof/>
          <w:snapToGrid/>
          <w:szCs w:val="22"/>
        </w:rPr>
      </w:pPr>
      <w:hyperlink w:anchor="_Toc397593135" w:history="1">
        <w:r w:rsidRPr="00855132">
          <w:rPr>
            <w:rStyle w:val="Hyperlink"/>
            <w:noProof/>
          </w:rPr>
          <w:t>2.2</w:t>
        </w:r>
        <w:r>
          <w:rPr>
            <w:rFonts w:asciiTheme="minorHAnsi" w:eastAsiaTheme="minorEastAsia" w:hAnsiTheme="minorHAnsi" w:cstheme="minorBidi"/>
            <w:noProof/>
            <w:snapToGrid/>
            <w:szCs w:val="22"/>
          </w:rPr>
          <w:tab/>
        </w:r>
        <w:r w:rsidRPr="00855132">
          <w:rPr>
            <w:rStyle w:val="Hyperlink"/>
            <w:noProof/>
          </w:rPr>
          <w:t>Dependencies</w:t>
        </w:r>
        <w:r>
          <w:rPr>
            <w:noProof/>
            <w:webHidden/>
          </w:rPr>
          <w:tab/>
        </w:r>
        <w:r>
          <w:rPr>
            <w:noProof/>
            <w:webHidden/>
          </w:rPr>
          <w:fldChar w:fldCharType="begin"/>
        </w:r>
        <w:r>
          <w:rPr>
            <w:noProof/>
            <w:webHidden/>
          </w:rPr>
          <w:instrText xml:space="preserve"> PAGEREF _Toc397593135 \h </w:instrText>
        </w:r>
        <w:r>
          <w:rPr>
            <w:noProof/>
            <w:webHidden/>
          </w:rPr>
        </w:r>
        <w:r>
          <w:rPr>
            <w:noProof/>
            <w:webHidden/>
          </w:rPr>
          <w:fldChar w:fldCharType="separate"/>
        </w:r>
        <w:r w:rsidR="00A07553">
          <w:rPr>
            <w:noProof/>
            <w:webHidden/>
          </w:rPr>
          <w:t>2</w:t>
        </w:r>
        <w:r>
          <w:rPr>
            <w:noProof/>
            <w:webHidden/>
          </w:rPr>
          <w:fldChar w:fldCharType="end"/>
        </w:r>
      </w:hyperlink>
    </w:p>
    <w:p w:rsidR="00833A29" w:rsidRDefault="00833A29">
      <w:pPr>
        <w:pStyle w:val="TOC2"/>
        <w:rPr>
          <w:rFonts w:asciiTheme="minorHAnsi" w:eastAsiaTheme="minorEastAsia" w:hAnsiTheme="minorHAnsi" w:cstheme="minorBidi"/>
          <w:noProof/>
          <w:snapToGrid/>
          <w:szCs w:val="22"/>
        </w:rPr>
      </w:pPr>
      <w:hyperlink w:anchor="_Toc397593136" w:history="1">
        <w:r w:rsidRPr="00855132">
          <w:rPr>
            <w:rStyle w:val="Hyperlink"/>
            <w:noProof/>
          </w:rPr>
          <w:t>2.3</w:t>
        </w:r>
        <w:r>
          <w:rPr>
            <w:rFonts w:asciiTheme="minorHAnsi" w:eastAsiaTheme="minorEastAsia" w:hAnsiTheme="minorHAnsi" w:cstheme="minorBidi"/>
            <w:noProof/>
            <w:snapToGrid/>
            <w:szCs w:val="22"/>
          </w:rPr>
          <w:tab/>
        </w:r>
        <w:r w:rsidRPr="00855132">
          <w:rPr>
            <w:rStyle w:val="Hyperlink"/>
            <w:noProof/>
          </w:rPr>
          <w:t>GETTING STARTED</w:t>
        </w:r>
        <w:r>
          <w:rPr>
            <w:noProof/>
            <w:webHidden/>
          </w:rPr>
          <w:tab/>
        </w:r>
        <w:r>
          <w:rPr>
            <w:noProof/>
            <w:webHidden/>
          </w:rPr>
          <w:fldChar w:fldCharType="begin"/>
        </w:r>
        <w:r>
          <w:rPr>
            <w:noProof/>
            <w:webHidden/>
          </w:rPr>
          <w:instrText xml:space="preserve"> PAGEREF _Toc397593136 \h </w:instrText>
        </w:r>
        <w:r>
          <w:rPr>
            <w:noProof/>
            <w:webHidden/>
          </w:rPr>
        </w:r>
        <w:r>
          <w:rPr>
            <w:noProof/>
            <w:webHidden/>
          </w:rPr>
          <w:fldChar w:fldCharType="separate"/>
        </w:r>
        <w:r w:rsidR="00A07553">
          <w:rPr>
            <w:noProof/>
            <w:webHidden/>
          </w:rPr>
          <w:t>2</w:t>
        </w:r>
        <w:r>
          <w:rPr>
            <w:noProof/>
            <w:webHidden/>
          </w:rPr>
          <w:fldChar w:fldCharType="end"/>
        </w:r>
      </w:hyperlink>
    </w:p>
    <w:p w:rsidR="00833A29" w:rsidRDefault="00833A29">
      <w:pPr>
        <w:pStyle w:val="TOC2"/>
        <w:rPr>
          <w:rFonts w:asciiTheme="minorHAnsi" w:eastAsiaTheme="minorEastAsia" w:hAnsiTheme="minorHAnsi" w:cstheme="minorBidi"/>
          <w:noProof/>
          <w:snapToGrid/>
          <w:szCs w:val="22"/>
        </w:rPr>
      </w:pPr>
      <w:hyperlink w:anchor="_Toc397593137" w:history="1">
        <w:r w:rsidRPr="00855132">
          <w:rPr>
            <w:rStyle w:val="Hyperlink"/>
            <w:noProof/>
          </w:rPr>
          <w:t>2.4</w:t>
        </w:r>
        <w:r>
          <w:rPr>
            <w:rFonts w:asciiTheme="minorHAnsi" w:eastAsiaTheme="minorEastAsia" w:hAnsiTheme="minorHAnsi" w:cstheme="minorBidi"/>
            <w:noProof/>
            <w:snapToGrid/>
            <w:szCs w:val="22"/>
          </w:rPr>
          <w:tab/>
        </w:r>
        <w:r w:rsidRPr="00855132">
          <w:rPr>
            <w:rStyle w:val="Hyperlink"/>
            <w:noProof/>
          </w:rPr>
          <w:t>DEVICE INI FILE</w:t>
        </w:r>
        <w:r>
          <w:rPr>
            <w:noProof/>
            <w:webHidden/>
          </w:rPr>
          <w:tab/>
        </w:r>
        <w:r>
          <w:rPr>
            <w:noProof/>
            <w:webHidden/>
          </w:rPr>
          <w:fldChar w:fldCharType="begin"/>
        </w:r>
        <w:r>
          <w:rPr>
            <w:noProof/>
            <w:webHidden/>
          </w:rPr>
          <w:instrText xml:space="preserve"> PAGEREF _Toc397593137 \h </w:instrText>
        </w:r>
        <w:r>
          <w:rPr>
            <w:noProof/>
            <w:webHidden/>
          </w:rPr>
        </w:r>
        <w:r>
          <w:rPr>
            <w:noProof/>
            <w:webHidden/>
          </w:rPr>
          <w:fldChar w:fldCharType="separate"/>
        </w:r>
        <w:r w:rsidR="00A07553">
          <w:rPr>
            <w:noProof/>
            <w:webHidden/>
          </w:rPr>
          <w:t>3</w:t>
        </w:r>
        <w:r>
          <w:rPr>
            <w:noProof/>
            <w:webHidden/>
          </w:rPr>
          <w:fldChar w:fldCharType="end"/>
        </w:r>
      </w:hyperlink>
    </w:p>
    <w:p w:rsidR="00833A29" w:rsidRDefault="00833A29">
      <w:pPr>
        <w:pStyle w:val="TOC3"/>
        <w:rPr>
          <w:rFonts w:asciiTheme="minorHAnsi" w:eastAsiaTheme="minorEastAsia" w:hAnsiTheme="minorHAnsi" w:cstheme="minorBidi"/>
          <w:noProof/>
          <w:snapToGrid/>
          <w:szCs w:val="22"/>
        </w:rPr>
      </w:pPr>
      <w:hyperlink w:anchor="_Toc397593138" w:history="1">
        <w:r w:rsidRPr="00855132">
          <w:rPr>
            <w:rStyle w:val="Hyperlink"/>
            <w:noProof/>
          </w:rPr>
          <w:t>2.4.1</w:t>
        </w:r>
        <w:r>
          <w:rPr>
            <w:rFonts w:asciiTheme="minorHAnsi" w:eastAsiaTheme="minorEastAsia" w:hAnsiTheme="minorHAnsi" w:cstheme="minorBidi"/>
            <w:noProof/>
            <w:snapToGrid/>
            <w:szCs w:val="22"/>
          </w:rPr>
          <w:tab/>
        </w:r>
        <w:r w:rsidRPr="00855132">
          <w:rPr>
            <w:rStyle w:val="Hyperlink"/>
            <w:noProof/>
          </w:rPr>
          <w:t>Meta information</w:t>
        </w:r>
        <w:r>
          <w:rPr>
            <w:noProof/>
            <w:webHidden/>
          </w:rPr>
          <w:tab/>
        </w:r>
        <w:r>
          <w:rPr>
            <w:noProof/>
            <w:webHidden/>
          </w:rPr>
          <w:fldChar w:fldCharType="begin"/>
        </w:r>
        <w:r>
          <w:rPr>
            <w:noProof/>
            <w:webHidden/>
          </w:rPr>
          <w:instrText xml:space="preserve"> PAGEREF _Toc397593138 \h </w:instrText>
        </w:r>
        <w:r>
          <w:rPr>
            <w:noProof/>
            <w:webHidden/>
          </w:rPr>
        </w:r>
        <w:r>
          <w:rPr>
            <w:noProof/>
            <w:webHidden/>
          </w:rPr>
          <w:fldChar w:fldCharType="separate"/>
        </w:r>
        <w:r w:rsidR="00A07553">
          <w:rPr>
            <w:noProof/>
            <w:webHidden/>
          </w:rPr>
          <w:t>3</w:t>
        </w:r>
        <w:r>
          <w:rPr>
            <w:noProof/>
            <w:webHidden/>
          </w:rPr>
          <w:fldChar w:fldCharType="end"/>
        </w:r>
      </w:hyperlink>
    </w:p>
    <w:p w:rsidR="00833A29" w:rsidRDefault="00833A29">
      <w:pPr>
        <w:pStyle w:val="TOC3"/>
        <w:rPr>
          <w:rFonts w:asciiTheme="minorHAnsi" w:eastAsiaTheme="minorEastAsia" w:hAnsiTheme="minorHAnsi" w:cstheme="minorBidi"/>
          <w:noProof/>
          <w:snapToGrid/>
          <w:szCs w:val="22"/>
        </w:rPr>
      </w:pPr>
      <w:hyperlink w:anchor="_Toc397593139" w:history="1">
        <w:r w:rsidRPr="00855132">
          <w:rPr>
            <w:rStyle w:val="Hyperlink"/>
            <w:noProof/>
          </w:rPr>
          <w:t>2.4.2</w:t>
        </w:r>
        <w:r>
          <w:rPr>
            <w:rFonts w:asciiTheme="minorHAnsi" w:eastAsiaTheme="minorEastAsia" w:hAnsiTheme="minorHAnsi" w:cstheme="minorBidi"/>
            <w:noProof/>
            <w:snapToGrid/>
            <w:szCs w:val="22"/>
          </w:rPr>
          <w:tab/>
        </w:r>
        <w:r w:rsidRPr="00855132">
          <w:rPr>
            <w:rStyle w:val="Hyperlink"/>
            <w:noProof/>
          </w:rPr>
          <w:t>I/O functionality</w:t>
        </w:r>
        <w:r>
          <w:rPr>
            <w:noProof/>
            <w:webHidden/>
          </w:rPr>
          <w:tab/>
        </w:r>
        <w:r>
          <w:rPr>
            <w:noProof/>
            <w:webHidden/>
          </w:rPr>
          <w:fldChar w:fldCharType="begin"/>
        </w:r>
        <w:r>
          <w:rPr>
            <w:noProof/>
            <w:webHidden/>
          </w:rPr>
          <w:instrText xml:space="preserve"> PAGEREF _Toc397593139 \h </w:instrText>
        </w:r>
        <w:r>
          <w:rPr>
            <w:noProof/>
            <w:webHidden/>
          </w:rPr>
        </w:r>
        <w:r>
          <w:rPr>
            <w:noProof/>
            <w:webHidden/>
          </w:rPr>
          <w:fldChar w:fldCharType="separate"/>
        </w:r>
        <w:r w:rsidR="00A07553">
          <w:rPr>
            <w:noProof/>
            <w:webHidden/>
          </w:rPr>
          <w:t>3</w:t>
        </w:r>
        <w:r>
          <w:rPr>
            <w:noProof/>
            <w:webHidden/>
          </w:rPr>
          <w:fldChar w:fldCharType="end"/>
        </w:r>
      </w:hyperlink>
    </w:p>
    <w:p w:rsidR="00833A29" w:rsidRDefault="00833A29">
      <w:pPr>
        <w:pStyle w:val="TOC3"/>
        <w:rPr>
          <w:rFonts w:asciiTheme="minorHAnsi" w:eastAsiaTheme="minorEastAsia" w:hAnsiTheme="minorHAnsi" w:cstheme="minorBidi"/>
          <w:noProof/>
          <w:snapToGrid/>
          <w:szCs w:val="22"/>
        </w:rPr>
      </w:pPr>
      <w:hyperlink w:anchor="_Toc397593140" w:history="1">
        <w:r w:rsidRPr="00855132">
          <w:rPr>
            <w:rStyle w:val="Hyperlink"/>
            <w:noProof/>
          </w:rPr>
          <w:t>2.4.3</w:t>
        </w:r>
        <w:r>
          <w:rPr>
            <w:rFonts w:asciiTheme="minorHAnsi" w:eastAsiaTheme="minorEastAsia" w:hAnsiTheme="minorHAnsi" w:cstheme="minorBidi"/>
            <w:noProof/>
            <w:snapToGrid/>
            <w:szCs w:val="22"/>
          </w:rPr>
          <w:tab/>
        </w:r>
        <w:r w:rsidRPr="00855132">
          <w:rPr>
            <w:rStyle w:val="Hyperlink"/>
            <w:noProof/>
          </w:rPr>
          <w:t>Column Indices</w:t>
        </w:r>
        <w:r>
          <w:rPr>
            <w:noProof/>
            <w:webHidden/>
          </w:rPr>
          <w:tab/>
        </w:r>
        <w:r>
          <w:rPr>
            <w:noProof/>
            <w:webHidden/>
          </w:rPr>
          <w:fldChar w:fldCharType="begin"/>
        </w:r>
        <w:r>
          <w:rPr>
            <w:noProof/>
            <w:webHidden/>
          </w:rPr>
          <w:instrText xml:space="preserve"> PAGEREF _Toc397593140 \h </w:instrText>
        </w:r>
        <w:r>
          <w:rPr>
            <w:noProof/>
            <w:webHidden/>
          </w:rPr>
        </w:r>
        <w:r>
          <w:rPr>
            <w:noProof/>
            <w:webHidden/>
          </w:rPr>
          <w:fldChar w:fldCharType="separate"/>
        </w:r>
        <w:r w:rsidR="00A07553">
          <w:rPr>
            <w:noProof/>
            <w:webHidden/>
          </w:rPr>
          <w:t>3</w:t>
        </w:r>
        <w:r>
          <w:rPr>
            <w:noProof/>
            <w:webHidden/>
          </w:rPr>
          <w:fldChar w:fldCharType="end"/>
        </w:r>
      </w:hyperlink>
    </w:p>
    <w:p w:rsidR="00833A29" w:rsidRDefault="00833A29">
      <w:pPr>
        <w:pStyle w:val="TOC3"/>
        <w:rPr>
          <w:rFonts w:asciiTheme="minorHAnsi" w:eastAsiaTheme="minorEastAsia" w:hAnsiTheme="minorHAnsi" w:cstheme="minorBidi"/>
          <w:noProof/>
          <w:snapToGrid/>
          <w:szCs w:val="22"/>
        </w:rPr>
      </w:pPr>
      <w:hyperlink w:anchor="_Toc397593141" w:history="1">
        <w:r w:rsidRPr="00855132">
          <w:rPr>
            <w:rStyle w:val="Hyperlink"/>
            <w:noProof/>
          </w:rPr>
          <w:t>2.4.4</w:t>
        </w:r>
        <w:r>
          <w:rPr>
            <w:rFonts w:asciiTheme="minorHAnsi" w:eastAsiaTheme="minorEastAsia" w:hAnsiTheme="minorHAnsi" w:cstheme="minorBidi"/>
            <w:noProof/>
            <w:snapToGrid/>
            <w:szCs w:val="22"/>
          </w:rPr>
          <w:tab/>
        </w:r>
        <w:r w:rsidRPr="00855132">
          <w:rPr>
            <w:rStyle w:val="Hyperlink"/>
            <w:noProof/>
          </w:rPr>
          <w:t>Additional user supplied fields</w:t>
        </w:r>
        <w:r>
          <w:rPr>
            <w:noProof/>
            <w:webHidden/>
          </w:rPr>
          <w:tab/>
        </w:r>
        <w:r>
          <w:rPr>
            <w:noProof/>
            <w:webHidden/>
          </w:rPr>
          <w:fldChar w:fldCharType="begin"/>
        </w:r>
        <w:r>
          <w:rPr>
            <w:noProof/>
            <w:webHidden/>
          </w:rPr>
          <w:instrText xml:space="preserve"> PAGEREF _Toc397593141 \h </w:instrText>
        </w:r>
        <w:r>
          <w:rPr>
            <w:noProof/>
            <w:webHidden/>
          </w:rPr>
        </w:r>
        <w:r>
          <w:rPr>
            <w:noProof/>
            <w:webHidden/>
          </w:rPr>
          <w:fldChar w:fldCharType="separate"/>
        </w:r>
        <w:r w:rsidR="00A07553">
          <w:rPr>
            <w:noProof/>
            <w:webHidden/>
          </w:rPr>
          <w:t>4</w:t>
        </w:r>
        <w:r>
          <w:rPr>
            <w:noProof/>
            <w:webHidden/>
          </w:rPr>
          <w:fldChar w:fldCharType="end"/>
        </w:r>
      </w:hyperlink>
    </w:p>
    <w:p w:rsidR="00833A29" w:rsidRDefault="00833A29">
      <w:pPr>
        <w:pStyle w:val="TOC3"/>
        <w:rPr>
          <w:rFonts w:asciiTheme="minorHAnsi" w:eastAsiaTheme="minorEastAsia" w:hAnsiTheme="minorHAnsi" w:cstheme="minorBidi"/>
          <w:noProof/>
          <w:snapToGrid/>
          <w:szCs w:val="22"/>
        </w:rPr>
      </w:pPr>
      <w:hyperlink w:anchor="_Toc397593142" w:history="1">
        <w:r w:rsidRPr="00855132">
          <w:rPr>
            <w:rStyle w:val="Hyperlink"/>
            <w:noProof/>
          </w:rPr>
          <w:t>2.4.5</w:t>
        </w:r>
        <w:r>
          <w:rPr>
            <w:rFonts w:asciiTheme="minorHAnsi" w:eastAsiaTheme="minorEastAsia" w:hAnsiTheme="minorHAnsi" w:cstheme="minorBidi"/>
            <w:noProof/>
            <w:snapToGrid/>
            <w:szCs w:val="22"/>
          </w:rPr>
          <w:tab/>
        </w:r>
        <w:r w:rsidRPr="00855132">
          <w:rPr>
            <w:rStyle w:val="Hyperlink"/>
            <w:noProof/>
          </w:rPr>
          <w:t>Function names</w:t>
        </w:r>
        <w:r>
          <w:rPr>
            <w:noProof/>
            <w:webHidden/>
          </w:rPr>
          <w:tab/>
        </w:r>
        <w:r>
          <w:rPr>
            <w:noProof/>
            <w:webHidden/>
          </w:rPr>
          <w:fldChar w:fldCharType="begin"/>
        </w:r>
        <w:r>
          <w:rPr>
            <w:noProof/>
            <w:webHidden/>
          </w:rPr>
          <w:instrText xml:space="preserve"> PAGEREF _Toc397593142 \h </w:instrText>
        </w:r>
        <w:r>
          <w:rPr>
            <w:noProof/>
            <w:webHidden/>
          </w:rPr>
        </w:r>
        <w:r>
          <w:rPr>
            <w:noProof/>
            <w:webHidden/>
          </w:rPr>
          <w:fldChar w:fldCharType="separate"/>
        </w:r>
        <w:r w:rsidR="00A07553">
          <w:rPr>
            <w:noProof/>
            <w:webHidden/>
          </w:rPr>
          <w:t>4</w:t>
        </w:r>
        <w:r>
          <w:rPr>
            <w:noProof/>
            <w:webHidden/>
          </w:rPr>
          <w:fldChar w:fldCharType="end"/>
        </w:r>
      </w:hyperlink>
    </w:p>
    <w:p w:rsidR="00833A29" w:rsidRDefault="00833A29">
      <w:pPr>
        <w:pStyle w:val="TOC1"/>
        <w:rPr>
          <w:rFonts w:asciiTheme="minorHAnsi" w:eastAsiaTheme="minorEastAsia" w:hAnsiTheme="minorHAnsi" w:cstheme="minorBidi"/>
          <w:noProof/>
          <w:snapToGrid/>
          <w:szCs w:val="22"/>
        </w:rPr>
      </w:pPr>
      <w:hyperlink w:anchor="_Toc397593143" w:history="1">
        <w:r w:rsidRPr="00855132">
          <w:rPr>
            <w:rStyle w:val="Hyperlink"/>
            <w:noProof/>
          </w:rPr>
          <w:t>3.</w:t>
        </w:r>
        <w:r>
          <w:rPr>
            <w:rFonts w:asciiTheme="minorHAnsi" w:eastAsiaTheme="minorEastAsia" w:hAnsiTheme="minorHAnsi" w:cstheme="minorBidi"/>
            <w:noProof/>
            <w:snapToGrid/>
            <w:szCs w:val="22"/>
          </w:rPr>
          <w:tab/>
        </w:r>
        <w:r w:rsidRPr="00855132">
          <w:rPr>
            <w:rStyle w:val="Hyperlink"/>
            <w:noProof/>
          </w:rPr>
          <w:t>DEVICE DRIVER GENERATOR</w:t>
        </w:r>
        <w:r>
          <w:rPr>
            <w:noProof/>
            <w:webHidden/>
          </w:rPr>
          <w:tab/>
        </w:r>
        <w:r>
          <w:rPr>
            <w:noProof/>
            <w:webHidden/>
          </w:rPr>
          <w:fldChar w:fldCharType="begin"/>
        </w:r>
        <w:r>
          <w:rPr>
            <w:noProof/>
            <w:webHidden/>
          </w:rPr>
          <w:instrText xml:space="preserve"> PAGEREF _Toc397593143 \h </w:instrText>
        </w:r>
        <w:r>
          <w:rPr>
            <w:noProof/>
            <w:webHidden/>
          </w:rPr>
        </w:r>
        <w:r>
          <w:rPr>
            <w:noProof/>
            <w:webHidden/>
          </w:rPr>
          <w:fldChar w:fldCharType="separate"/>
        </w:r>
        <w:r w:rsidR="00A07553">
          <w:rPr>
            <w:noProof/>
            <w:webHidden/>
          </w:rPr>
          <w:t>7</w:t>
        </w:r>
        <w:r>
          <w:rPr>
            <w:noProof/>
            <w:webHidden/>
          </w:rPr>
          <w:fldChar w:fldCharType="end"/>
        </w:r>
      </w:hyperlink>
    </w:p>
    <w:p w:rsidR="00833A29" w:rsidRDefault="00833A29">
      <w:pPr>
        <w:pStyle w:val="TOC2"/>
        <w:rPr>
          <w:rFonts w:asciiTheme="minorHAnsi" w:eastAsiaTheme="minorEastAsia" w:hAnsiTheme="minorHAnsi" w:cstheme="minorBidi"/>
          <w:noProof/>
          <w:snapToGrid/>
          <w:szCs w:val="22"/>
        </w:rPr>
      </w:pPr>
      <w:hyperlink w:anchor="_Toc397593144" w:history="1">
        <w:r w:rsidRPr="00855132">
          <w:rPr>
            <w:rStyle w:val="Hyperlink"/>
            <w:noProof/>
          </w:rPr>
          <w:t>3.1</w:t>
        </w:r>
        <w:r>
          <w:rPr>
            <w:rFonts w:asciiTheme="minorHAnsi" w:eastAsiaTheme="minorEastAsia" w:hAnsiTheme="minorHAnsi" w:cstheme="minorBidi"/>
            <w:noProof/>
            <w:snapToGrid/>
            <w:szCs w:val="22"/>
          </w:rPr>
          <w:tab/>
        </w:r>
        <w:r w:rsidRPr="00855132">
          <w:rPr>
            <w:rStyle w:val="Hyperlink"/>
            <w:noProof/>
          </w:rPr>
          <w:t>INSTALLATION and DEPENDENCIES</w:t>
        </w:r>
        <w:r>
          <w:rPr>
            <w:noProof/>
            <w:webHidden/>
          </w:rPr>
          <w:tab/>
        </w:r>
        <w:r>
          <w:rPr>
            <w:noProof/>
            <w:webHidden/>
          </w:rPr>
          <w:fldChar w:fldCharType="begin"/>
        </w:r>
        <w:r>
          <w:rPr>
            <w:noProof/>
            <w:webHidden/>
          </w:rPr>
          <w:instrText xml:space="preserve"> PAGEREF _Toc397593144 \h </w:instrText>
        </w:r>
        <w:r>
          <w:rPr>
            <w:noProof/>
            <w:webHidden/>
          </w:rPr>
        </w:r>
        <w:r>
          <w:rPr>
            <w:noProof/>
            <w:webHidden/>
          </w:rPr>
          <w:fldChar w:fldCharType="separate"/>
        </w:r>
        <w:r w:rsidR="00A07553">
          <w:rPr>
            <w:noProof/>
            <w:webHidden/>
          </w:rPr>
          <w:t>7</w:t>
        </w:r>
        <w:r>
          <w:rPr>
            <w:noProof/>
            <w:webHidden/>
          </w:rPr>
          <w:fldChar w:fldCharType="end"/>
        </w:r>
      </w:hyperlink>
    </w:p>
    <w:p w:rsidR="00833A29" w:rsidRDefault="00833A29">
      <w:pPr>
        <w:pStyle w:val="TOC2"/>
        <w:rPr>
          <w:rFonts w:asciiTheme="minorHAnsi" w:eastAsiaTheme="minorEastAsia" w:hAnsiTheme="minorHAnsi" w:cstheme="minorBidi"/>
          <w:noProof/>
          <w:snapToGrid/>
          <w:szCs w:val="22"/>
        </w:rPr>
      </w:pPr>
      <w:hyperlink w:anchor="_Toc397593145" w:history="1">
        <w:r w:rsidRPr="00855132">
          <w:rPr>
            <w:rStyle w:val="Hyperlink"/>
            <w:noProof/>
          </w:rPr>
          <w:t>3.2</w:t>
        </w:r>
        <w:r>
          <w:rPr>
            <w:rFonts w:asciiTheme="minorHAnsi" w:eastAsiaTheme="minorEastAsia" w:hAnsiTheme="minorHAnsi" w:cstheme="minorBidi"/>
            <w:noProof/>
            <w:snapToGrid/>
            <w:szCs w:val="22"/>
          </w:rPr>
          <w:tab/>
        </w:r>
        <w:r w:rsidRPr="00855132">
          <w:rPr>
            <w:rStyle w:val="Hyperlink"/>
            <w:noProof/>
          </w:rPr>
          <w:t>DEVICE DRIVER GENERATION</w:t>
        </w:r>
        <w:r>
          <w:rPr>
            <w:noProof/>
            <w:webHidden/>
          </w:rPr>
          <w:tab/>
        </w:r>
        <w:r>
          <w:rPr>
            <w:noProof/>
            <w:webHidden/>
          </w:rPr>
          <w:fldChar w:fldCharType="begin"/>
        </w:r>
        <w:r>
          <w:rPr>
            <w:noProof/>
            <w:webHidden/>
          </w:rPr>
          <w:instrText xml:space="preserve"> PAGEREF _Toc397593145 \h </w:instrText>
        </w:r>
        <w:r>
          <w:rPr>
            <w:noProof/>
            <w:webHidden/>
          </w:rPr>
        </w:r>
        <w:r>
          <w:rPr>
            <w:noProof/>
            <w:webHidden/>
          </w:rPr>
          <w:fldChar w:fldCharType="separate"/>
        </w:r>
        <w:r w:rsidR="00A07553">
          <w:rPr>
            <w:noProof/>
            <w:webHidden/>
          </w:rPr>
          <w:t>7</w:t>
        </w:r>
        <w:r>
          <w:rPr>
            <w:noProof/>
            <w:webHidden/>
          </w:rPr>
          <w:fldChar w:fldCharType="end"/>
        </w:r>
      </w:hyperlink>
    </w:p>
    <w:p w:rsidR="00833A29" w:rsidRDefault="00833A29">
      <w:pPr>
        <w:pStyle w:val="TOC1"/>
        <w:rPr>
          <w:rFonts w:asciiTheme="minorHAnsi" w:eastAsiaTheme="minorEastAsia" w:hAnsiTheme="minorHAnsi" w:cstheme="minorBidi"/>
          <w:noProof/>
          <w:snapToGrid/>
          <w:szCs w:val="22"/>
        </w:rPr>
      </w:pPr>
      <w:hyperlink w:anchor="_Toc397593146" w:history="1">
        <w:r w:rsidRPr="00855132">
          <w:rPr>
            <w:rStyle w:val="Hyperlink"/>
            <w:noProof/>
          </w:rPr>
          <w:t>4.</w:t>
        </w:r>
        <w:r>
          <w:rPr>
            <w:rFonts w:asciiTheme="minorHAnsi" w:eastAsiaTheme="minorEastAsia" w:hAnsiTheme="minorHAnsi" w:cstheme="minorBidi"/>
            <w:noProof/>
            <w:snapToGrid/>
            <w:szCs w:val="22"/>
          </w:rPr>
          <w:tab/>
        </w:r>
        <w:r w:rsidRPr="00855132">
          <w:rPr>
            <w:rStyle w:val="Hyperlink"/>
            <w:noProof/>
          </w:rPr>
          <w:t>LIMITATIONS</w:t>
        </w:r>
        <w:r>
          <w:rPr>
            <w:noProof/>
            <w:webHidden/>
          </w:rPr>
          <w:tab/>
        </w:r>
        <w:r>
          <w:rPr>
            <w:noProof/>
            <w:webHidden/>
          </w:rPr>
          <w:fldChar w:fldCharType="begin"/>
        </w:r>
        <w:r>
          <w:rPr>
            <w:noProof/>
            <w:webHidden/>
          </w:rPr>
          <w:instrText xml:space="preserve"> PAGEREF _Toc397593146 \h </w:instrText>
        </w:r>
        <w:r>
          <w:rPr>
            <w:noProof/>
            <w:webHidden/>
          </w:rPr>
        </w:r>
        <w:r>
          <w:rPr>
            <w:noProof/>
            <w:webHidden/>
          </w:rPr>
          <w:fldChar w:fldCharType="separate"/>
        </w:r>
        <w:r w:rsidR="00A07553">
          <w:rPr>
            <w:noProof/>
            <w:webHidden/>
          </w:rPr>
          <w:t>9</w:t>
        </w:r>
        <w:r>
          <w:rPr>
            <w:noProof/>
            <w:webHidden/>
          </w:rPr>
          <w:fldChar w:fldCharType="end"/>
        </w:r>
      </w:hyperlink>
    </w:p>
    <w:p w:rsidR="00833A29" w:rsidRDefault="00833A29">
      <w:pPr>
        <w:pStyle w:val="TOC1"/>
        <w:rPr>
          <w:rFonts w:asciiTheme="minorHAnsi" w:eastAsiaTheme="minorEastAsia" w:hAnsiTheme="minorHAnsi" w:cstheme="minorBidi"/>
          <w:noProof/>
          <w:snapToGrid/>
          <w:szCs w:val="22"/>
        </w:rPr>
      </w:pPr>
      <w:hyperlink w:anchor="_Toc397593147" w:history="1">
        <w:r w:rsidRPr="00855132">
          <w:rPr>
            <w:rStyle w:val="Hyperlink"/>
            <w:noProof/>
          </w:rPr>
          <w:t>5.</w:t>
        </w:r>
        <w:r>
          <w:rPr>
            <w:rFonts w:asciiTheme="minorHAnsi" w:eastAsiaTheme="minorEastAsia" w:hAnsiTheme="minorHAnsi" w:cstheme="minorBidi"/>
            <w:noProof/>
            <w:snapToGrid/>
            <w:szCs w:val="22"/>
          </w:rPr>
          <w:tab/>
        </w:r>
        <w:r w:rsidRPr="00855132">
          <w:rPr>
            <w:rStyle w:val="Hyperlink"/>
            <w:noProof/>
          </w:rPr>
          <w:t>LICENCE</w:t>
        </w:r>
        <w:r>
          <w:rPr>
            <w:noProof/>
            <w:webHidden/>
          </w:rPr>
          <w:tab/>
        </w:r>
        <w:r>
          <w:rPr>
            <w:noProof/>
            <w:webHidden/>
          </w:rPr>
          <w:fldChar w:fldCharType="begin"/>
        </w:r>
        <w:r>
          <w:rPr>
            <w:noProof/>
            <w:webHidden/>
          </w:rPr>
          <w:instrText xml:space="preserve"> PAGEREF _Toc397593147 \h </w:instrText>
        </w:r>
        <w:r>
          <w:rPr>
            <w:noProof/>
            <w:webHidden/>
          </w:rPr>
        </w:r>
        <w:r>
          <w:rPr>
            <w:noProof/>
            <w:webHidden/>
          </w:rPr>
          <w:fldChar w:fldCharType="separate"/>
        </w:r>
        <w:r w:rsidR="00A07553">
          <w:rPr>
            <w:noProof/>
            <w:webHidden/>
          </w:rPr>
          <w:t>3</w:t>
        </w:r>
        <w:r>
          <w:rPr>
            <w:noProof/>
            <w:webHidden/>
          </w:rPr>
          <w:fldChar w:fldCharType="end"/>
        </w:r>
      </w:hyperlink>
    </w:p>
    <w:p w:rsidR="00F254B6" w:rsidRDefault="00EA504F" w:rsidP="00F254B6">
      <w:r>
        <w:rPr>
          <w:caps/>
          <w:noProof/>
        </w:rPr>
        <w:fldChar w:fldCharType="end"/>
      </w:r>
    </w:p>
    <w:p w:rsidR="00F254B6" w:rsidRPr="00414D53" w:rsidRDefault="00F254B6" w:rsidP="00F254B6"/>
    <w:p w:rsidR="002C238D" w:rsidRDefault="002C238D" w:rsidP="002C238D"/>
    <w:p w:rsidR="002C238D" w:rsidRPr="004F668B" w:rsidRDefault="002C238D" w:rsidP="002C238D"/>
    <w:p w:rsidR="002C238D" w:rsidRPr="004F668B" w:rsidRDefault="002C238D" w:rsidP="002C238D">
      <w:pPr>
        <w:sectPr w:rsidR="002C238D" w:rsidRPr="004F668B" w:rsidSect="00447469">
          <w:headerReference w:type="default" r:id="rId17"/>
          <w:footerReference w:type="default" r:id="rId18"/>
          <w:endnotePr>
            <w:numFmt w:val="decimal"/>
          </w:endnotePr>
          <w:pgSz w:w="12240" w:h="15840" w:code="1"/>
          <w:pgMar w:top="1440" w:right="1440" w:bottom="1440" w:left="1440" w:header="720" w:footer="720" w:gutter="0"/>
          <w:pgNumType w:fmt="lowerRoman" w:start="3"/>
          <w:cols w:space="720"/>
          <w:noEndnote/>
        </w:sectPr>
      </w:pPr>
    </w:p>
    <w:p w:rsidR="002C238D" w:rsidRDefault="002C238D" w:rsidP="002C238D">
      <w:pPr>
        <w:tabs>
          <w:tab w:val="right" w:pos="270"/>
          <w:tab w:val="left" w:pos="450"/>
          <w:tab w:val="left" w:pos="900"/>
          <w:tab w:val="left" w:pos="1440"/>
          <w:tab w:val="right" w:leader="dot" w:pos="8820"/>
          <w:tab w:val="right" w:pos="9360"/>
        </w:tabs>
      </w:pPr>
    </w:p>
    <w:p w:rsidR="002C238D" w:rsidRDefault="002C238D" w:rsidP="002C238D">
      <w:pPr>
        <w:tabs>
          <w:tab w:val="right" w:pos="270"/>
          <w:tab w:val="left" w:pos="450"/>
          <w:tab w:val="left" w:pos="900"/>
          <w:tab w:val="left" w:pos="1440"/>
          <w:tab w:val="right" w:leader="dot" w:pos="8820"/>
          <w:tab w:val="right" w:pos="9360"/>
        </w:tabs>
      </w:pPr>
    </w:p>
    <w:p w:rsidR="002C238D" w:rsidRPr="004F668B" w:rsidRDefault="002C238D" w:rsidP="002C238D">
      <w:pPr>
        <w:tabs>
          <w:tab w:val="right" w:pos="270"/>
          <w:tab w:val="left" w:pos="450"/>
          <w:tab w:val="left" w:pos="900"/>
          <w:tab w:val="left" w:pos="1440"/>
          <w:tab w:val="right" w:leader="dot" w:pos="8820"/>
          <w:tab w:val="right" w:pos="9360"/>
        </w:tabs>
        <w:sectPr w:rsidR="002C238D" w:rsidRPr="004F668B" w:rsidSect="00447469">
          <w:headerReference w:type="default" r:id="rId19"/>
          <w:footerReference w:type="default" r:id="rId20"/>
          <w:endnotePr>
            <w:numFmt w:val="decimal"/>
          </w:endnotePr>
          <w:pgSz w:w="12240" w:h="15840" w:code="1"/>
          <w:pgMar w:top="1440" w:right="1440" w:bottom="1440" w:left="1440" w:header="720" w:footer="720" w:gutter="0"/>
          <w:pgNumType w:fmt="lowerRoman"/>
          <w:cols w:space="720"/>
          <w:noEndnote/>
        </w:sectPr>
      </w:pPr>
    </w:p>
    <w:p w:rsidR="002C238D" w:rsidRPr="004F668B" w:rsidRDefault="002C238D" w:rsidP="00FC08A3">
      <w:pPr>
        <w:pStyle w:val="Heading1frontsections"/>
      </w:pPr>
      <w:bookmarkStart w:id="3" w:name="_Toc202146544"/>
      <w:bookmarkStart w:id="4" w:name="_Toc397593129"/>
      <w:r w:rsidRPr="004F668B">
        <w:lastRenderedPageBreak/>
        <w:t>LIST OF FIGURES</w:t>
      </w:r>
      <w:bookmarkEnd w:id="3"/>
      <w:bookmarkEnd w:id="4"/>
    </w:p>
    <w:p w:rsidR="002C238D" w:rsidRPr="00DB3896" w:rsidRDefault="002C238D" w:rsidP="00F66B67">
      <w:pPr>
        <w:pStyle w:val="FigTabPage"/>
      </w:pPr>
      <w:r>
        <w:t>Figure</w:t>
      </w:r>
      <w:r>
        <w:tab/>
      </w:r>
      <w:r w:rsidRPr="00DB3896">
        <w:t>Page</w:t>
      </w:r>
    </w:p>
    <w:p w:rsidR="0092313E" w:rsidRDefault="00833A29" w:rsidP="00A91F9B">
      <w:pPr>
        <w:pStyle w:val="ListofTabsFigs"/>
      </w:pPr>
      <w:r>
        <w:t>1</w:t>
      </w:r>
      <w:r>
        <w:tab/>
      </w:r>
      <w:r>
        <w:tab/>
      </w:r>
      <w:r>
        <w:t>Usage of the CSV parser script.</w:t>
      </w:r>
      <w:r>
        <w:tab/>
        <w:t>2</w:t>
      </w:r>
    </w:p>
    <w:p w:rsidR="00833A29" w:rsidRDefault="00833A29" w:rsidP="00A91F9B">
      <w:pPr>
        <w:pStyle w:val="ListofTabsFigs"/>
      </w:pPr>
      <w:r>
        <w:t>2</w:t>
      </w:r>
      <w:r>
        <w:tab/>
      </w:r>
      <w:r>
        <w:tab/>
      </w:r>
      <w:r>
        <w:t>The meta block</w:t>
      </w:r>
      <w:r>
        <w:tab/>
        <w:t>3</w:t>
      </w:r>
    </w:p>
    <w:p w:rsidR="00833A29" w:rsidRDefault="00833A29" w:rsidP="00A91F9B">
      <w:pPr>
        <w:pStyle w:val="ListofTabsFigs"/>
      </w:pPr>
      <w:r>
        <w:t>3</w:t>
      </w:r>
      <w:r>
        <w:tab/>
      </w:r>
      <w:r>
        <w:tab/>
      </w:r>
      <w:r>
        <w:t>I/O related functionality</w:t>
      </w:r>
      <w:r>
        <w:tab/>
        <w:t>3</w:t>
      </w:r>
    </w:p>
    <w:p w:rsidR="00833A29" w:rsidRDefault="00833A29" w:rsidP="00A91F9B">
      <w:pPr>
        <w:pStyle w:val="ListofTabsFigs"/>
      </w:pPr>
      <w:r>
        <w:t>4</w:t>
      </w:r>
      <w:r>
        <w:tab/>
      </w:r>
      <w:r>
        <w:tab/>
      </w:r>
      <w:r>
        <w:t>Custom column indices</w:t>
      </w:r>
      <w:r>
        <w:tab/>
        <w:t>4</w:t>
      </w:r>
    </w:p>
    <w:p w:rsidR="00833A29" w:rsidRDefault="00833A29" w:rsidP="00A91F9B">
      <w:pPr>
        <w:pStyle w:val="ListofTabsFigs"/>
      </w:pPr>
      <w:r>
        <w:t>5</w:t>
      </w:r>
      <w:r>
        <w:tab/>
      </w:r>
      <w:r>
        <w:tab/>
      </w:r>
      <w:r>
        <w:t>User supplied custom columns</w:t>
      </w:r>
      <w:r>
        <w:tab/>
        <w:t>4</w:t>
      </w:r>
    </w:p>
    <w:p w:rsidR="00833A29" w:rsidRDefault="00833A29" w:rsidP="00A91F9B">
      <w:pPr>
        <w:pStyle w:val="ListofTabsFigs"/>
      </w:pPr>
      <w:r>
        <w:t>6</w:t>
      </w:r>
      <w:r>
        <w:tab/>
      </w:r>
      <w:r>
        <w:tab/>
      </w:r>
      <w:r>
        <w:t>Listing of all Modbus device functions for the device</w:t>
      </w:r>
      <w:r>
        <w:tab/>
        <w:t>5</w:t>
      </w:r>
    </w:p>
    <w:p w:rsidR="00833A29" w:rsidRDefault="00833A29" w:rsidP="00A91F9B">
      <w:pPr>
        <w:pStyle w:val="ListofTabsFigs"/>
      </w:pPr>
      <w:r>
        <w:t>7</w:t>
      </w:r>
      <w:r>
        <w:tab/>
      </w:r>
      <w:r>
        <w:tab/>
      </w:r>
      <w:r>
        <w:t>Logical representation of the MDL XML file creation</w:t>
      </w:r>
      <w:r>
        <w:tab/>
        <w:t>6</w:t>
      </w:r>
    </w:p>
    <w:p w:rsidR="00833A29" w:rsidRDefault="00833A29" w:rsidP="00A91F9B">
      <w:pPr>
        <w:pStyle w:val="ListofTabsFigs"/>
      </w:pPr>
      <w:r>
        <w:t>8</w:t>
      </w:r>
      <w:r>
        <w:tab/>
      </w:r>
      <w:r>
        <w:tab/>
      </w:r>
      <w:r>
        <w:t>Logical representation of the device driver creation</w:t>
      </w:r>
      <w:r>
        <w:tab/>
        <w:t>8</w:t>
      </w:r>
      <w:bookmarkStart w:id="5" w:name="_GoBack"/>
      <w:bookmarkEnd w:id="5"/>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1"/>
          <w:footerReference w:type="default" r:id="rId22"/>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7811EB" w:rsidRDefault="007811EB" w:rsidP="00A91F9B">
      <w:pPr>
        <w:pStyle w:val="ListofTabsFigs"/>
        <w:sectPr w:rsidR="007811EB" w:rsidSect="00447469">
          <w:footerReference w:type="default" r:id="rId23"/>
          <w:endnotePr>
            <w:numFmt w:val="decimal"/>
          </w:endnotePr>
          <w:pgSz w:w="12240" w:h="15840" w:code="1"/>
          <w:pgMar w:top="1440" w:right="1440" w:bottom="1440" w:left="1440" w:header="720" w:footer="720" w:gutter="0"/>
          <w:pgNumType w:fmt="lowerRoman"/>
          <w:cols w:space="720"/>
          <w:noEndnote/>
        </w:sectPr>
      </w:pPr>
    </w:p>
    <w:p w:rsidR="007811EB" w:rsidRDefault="007811EB" w:rsidP="007811EB">
      <w:pPr>
        <w:pStyle w:val="Heading1frontsections"/>
      </w:pPr>
      <w:bookmarkStart w:id="6" w:name="_Toc397593130"/>
      <w:r>
        <w:lastRenderedPageBreak/>
        <w:t>ACRONYMS</w:t>
      </w:r>
      <w:bookmarkEnd w:id="6"/>
    </w:p>
    <w:p w:rsidR="007811EB" w:rsidRDefault="007811EB" w:rsidP="00155044">
      <w:pPr>
        <w:pStyle w:val="ListofTabsFigs"/>
        <w:tabs>
          <w:tab w:val="clear" w:pos="270"/>
          <w:tab w:val="clear" w:pos="1080"/>
          <w:tab w:val="left" w:pos="1440"/>
        </w:tabs>
        <w:ind w:left="0" w:firstLine="0"/>
      </w:pPr>
    </w:p>
    <w:p w:rsidR="00155044" w:rsidRDefault="00155044" w:rsidP="00104625">
      <w:pPr>
        <w:pStyle w:val="ListofTabsFigs"/>
        <w:tabs>
          <w:tab w:val="clear" w:pos="270"/>
          <w:tab w:val="clear" w:pos="1080"/>
          <w:tab w:val="left" w:pos="1440"/>
        </w:tabs>
        <w:ind w:left="0" w:firstLine="0"/>
      </w:pPr>
    </w:p>
    <w:p w:rsidR="002C238D" w:rsidRPr="004F668B" w:rsidRDefault="002C238D" w:rsidP="00104625">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r>
        <w:t>CRC</w:t>
      </w:r>
      <w:r>
        <w:tab/>
        <w:t>Cyclic Redundancy Check</w:t>
      </w:r>
    </w:p>
    <w:p w:rsidR="003062D0" w:rsidRDefault="003062D0" w:rsidP="00C111C2">
      <w:pPr>
        <w:pStyle w:val="ListofTabsFigs"/>
        <w:tabs>
          <w:tab w:val="clear" w:pos="270"/>
          <w:tab w:val="clear" w:pos="1080"/>
          <w:tab w:val="left" w:pos="1440"/>
        </w:tabs>
        <w:ind w:left="0" w:firstLine="0"/>
      </w:pPr>
    </w:p>
    <w:p w:rsidR="003062D0" w:rsidRDefault="003062D0" w:rsidP="00C111C2">
      <w:pPr>
        <w:pStyle w:val="ListofTabsFigs"/>
        <w:tabs>
          <w:tab w:val="clear" w:pos="270"/>
          <w:tab w:val="clear" w:pos="1080"/>
          <w:tab w:val="left" w:pos="1440"/>
        </w:tabs>
        <w:ind w:left="0" w:firstLine="0"/>
      </w:pPr>
      <w:r>
        <w:t xml:space="preserve">CSV </w:t>
      </w:r>
      <w:r>
        <w:tab/>
        <w:t>Comma Separated Value</w:t>
      </w:r>
    </w:p>
    <w:p w:rsidR="00C111C2" w:rsidRDefault="00C111C2" w:rsidP="00C111C2">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r>
        <w:t>IEEE</w:t>
      </w:r>
      <w:r>
        <w:tab/>
      </w:r>
      <w:r w:rsidRPr="008960E5">
        <w:t>Institute of Electrical and Electronics Engineers</w:t>
      </w:r>
    </w:p>
    <w:p w:rsidR="00C111C2" w:rsidRDefault="00C111C2" w:rsidP="00C111C2">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r>
        <w:t>MDL</w:t>
      </w:r>
      <w:r>
        <w:tab/>
        <w:t>Modbus Definition Language</w:t>
      </w:r>
    </w:p>
    <w:p w:rsidR="00C111C2" w:rsidRDefault="00C111C2" w:rsidP="00C111C2">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r>
        <w:t>RTU</w:t>
      </w:r>
      <w:r>
        <w:tab/>
        <w:t xml:space="preserve">Remote Terminal </w:t>
      </w:r>
    </w:p>
    <w:p w:rsidR="00C111C2" w:rsidRDefault="00C111C2" w:rsidP="00C111C2">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r>
        <w:t>XSD</w:t>
      </w:r>
      <w:r>
        <w:tab/>
        <w:t>XML Schema Definition</w:t>
      </w:r>
    </w:p>
    <w:p w:rsidR="00C111C2" w:rsidRDefault="00C111C2" w:rsidP="00C111C2">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r>
        <w:t>XML</w:t>
      </w:r>
      <w:r>
        <w:tab/>
        <w:t>Extended Markup Language</w:t>
      </w:r>
    </w:p>
    <w:p w:rsidR="002C238D" w:rsidRPr="004F668B" w:rsidRDefault="002C238D" w:rsidP="00104625">
      <w:pPr>
        <w:pStyle w:val="ListofTabsFigs"/>
        <w:tabs>
          <w:tab w:val="clear" w:pos="270"/>
          <w:tab w:val="clear" w:pos="1080"/>
          <w:tab w:val="left" w:pos="1440"/>
        </w:tabs>
        <w:ind w:left="0" w:firstLine="0"/>
        <w:sectPr w:rsidR="002C238D" w:rsidRPr="004F668B" w:rsidSect="00447469">
          <w:footerReference w:type="default" r:id="rId24"/>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5"/>
          <w:footerReference w:type="default" r:id="rId26"/>
          <w:endnotePr>
            <w:numFmt w:val="decimal"/>
          </w:endnotePr>
          <w:pgSz w:w="12240" w:h="15840" w:code="1"/>
          <w:pgMar w:top="1440" w:right="1440" w:bottom="1440" w:left="1440" w:header="720" w:footer="720" w:gutter="0"/>
          <w:pgNumType w:fmt="lowerRoman"/>
          <w:cols w:space="720"/>
          <w:noEndnote/>
        </w:sectPr>
      </w:pPr>
    </w:p>
    <w:p w:rsidR="002C238D" w:rsidRDefault="00A1612B" w:rsidP="00FC08A3">
      <w:pPr>
        <w:pStyle w:val="Heading1frontsections"/>
      </w:pPr>
      <w:bookmarkStart w:id="7" w:name="_Toc397593131"/>
      <w:r>
        <w:lastRenderedPageBreak/>
        <w:t>ABSTRACT</w:t>
      </w:r>
      <w:bookmarkEnd w:id="7"/>
    </w:p>
    <w:p w:rsidR="002C238D" w:rsidRDefault="00E83521" w:rsidP="002C238D">
      <w:pPr>
        <w:pStyle w:val="BodyText"/>
      </w:pPr>
      <w:r>
        <w:t xml:space="preserve">This document describes utility software to facilitate the generation of automatic generation of Modbus device drivers. The first part of this document describes a Python based parser for creating XML encoded files from vendor’s device register tables. The second part of the document describes </w:t>
      </w:r>
      <w:r w:rsidR="007C504F">
        <w:t>the generation of device drivers using the XML document.</w:t>
      </w:r>
    </w:p>
    <w:p w:rsidR="002C238D" w:rsidRDefault="002C238D" w:rsidP="002C238D"/>
    <w:p w:rsidR="002C238D" w:rsidRDefault="002C238D" w:rsidP="002C238D"/>
    <w:p w:rsidR="007C504F" w:rsidRPr="007C504F" w:rsidRDefault="007C504F" w:rsidP="00FC08A3">
      <w:pPr>
        <w:pStyle w:val="Heading1"/>
      </w:pPr>
      <w:bookmarkStart w:id="8" w:name="_Toc202146549"/>
      <w:bookmarkStart w:id="9" w:name="_Toc397593132"/>
      <w:r>
        <w:t>OVERVIEW</w:t>
      </w:r>
      <w:bookmarkEnd w:id="9"/>
    </w:p>
    <w:p w:rsidR="00C111C2" w:rsidRPr="003062D0" w:rsidRDefault="0021577C" w:rsidP="003062D0">
      <w:pPr>
        <w:pStyle w:val="BodyTextbeforealist"/>
        <w:jc w:val="both"/>
      </w:pPr>
      <w:r>
        <w:t>The</w:t>
      </w:r>
      <w:r w:rsidR="00C111C2" w:rsidRPr="003062D0">
        <w:t xml:space="preserve"> Modbus Definition Language (MDL) specification </w:t>
      </w:r>
      <w:r>
        <w:t>defines a standard for uniform representation of Modbus device register maps allowing the automated generation of device driver software for Modbus devices</w:t>
      </w:r>
      <w:r w:rsidR="00C111C2" w:rsidRPr="003062D0">
        <w:t>. The MDL is defined in an Extended Markup Language (XML) Schema Definition (XSD) and instances of MDL describing Modbus devices are XML files adhering to the MDL schema.</w:t>
      </w:r>
    </w:p>
    <w:p w:rsidR="00476047" w:rsidRPr="003062D0" w:rsidRDefault="00C111C2" w:rsidP="003062D0">
      <w:pPr>
        <w:pStyle w:val="BodyTextbeforealist"/>
        <w:jc w:val="both"/>
      </w:pPr>
      <w:r w:rsidRPr="003062D0">
        <w:t xml:space="preserve">The XML files can be manually created by populating the required fields with the appropriate register/data values; however, this can be very cumbersome and tedious for device vendors. To streamline the generation of these XML files, the MDL is supplied with additional utility software that enables the automated transformation of existing device register map tables to XML files from which device driver code can be easily generated. </w:t>
      </w:r>
      <w:r w:rsidR="003062D0" w:rsidRPr="003062D0">
        <w:t xml:space="preserve">It is expected that the </w:t>
      </w:r>
      <w:r w:rsidRPr="003062D0">
        <w:t xml:space="preserve">utility software should make the adoption of the new specification easier </w:t>
      </w:r>
      <w:r w:rsidR="003062D0" w:rsidRPr="003062D0">
        <w:t xml:space="preserve">and less cumbersome for device vendors. </w:t>
      </w:r>
    </w:p>
    <w:p w:rsidR="00C111C2" w:rsidRPr="003062D0" w:rsidRDefault="003062D0" w:rsidP="003062D0">
      <w:pPr>
        <w:pStyle w:val="BodyTextbeforealist"/>
        <w:jc w:val="both"/>
      </w:pPr>
      <w:r w:rsidRPr="003062D0">
        <w:t>The conversion from device register maps to driver code may be done in the following steps:</w:t>
      </w:r>
    </w:p>
    <w:p w:rsidR="003062D0" w:rsidRPr="003062D0" w:rsidRDefault="003062D0" w:rsidP="003062D0">
      <w:pPr>
        <w:pStyle w:val="BodyTextbeforealist"/>
        <w:jc w:val="both"/>
      </w:pPr>
      <w:r w:rsidRPr="003062D0">
        <w:t xml:space="preserve">Step 1: Conversion of register maps to MDL XML files. The register maps, if expressed in a tabular manner as they most commonly are, in a comma separated value file, can be read into a Python program which converts to the XML file adhering to the MDL. </w:t>
      </w:r>
    </w:p>
    <w:p w:rsidR="003062D0" w:rsidRDefault="003062D0" w:rsidP="003062D0">
      <w:pPr>
        <w:pStyle w:val="BodyTextbeforealist"/>
        <w:jc w:val="both"/>
      </w:pPr>
      <w:r w:rsidRPr="003062D0">
        <w:t>Step 2:  Generation of driver code. The MDL XML file is read by device driver generator code to create C++ source code for the driver.</w:t>
      </w:r>
    </w:p>
    <w:p w:rsidR="0021577C" w:rsidRDefault="0021577C" w:rsidP="0021577C">
      <w:pPr>
        <w:pStyle w:val="BodyTextbeforealist"/>
        <w:jc w:val="both"/>
      </w:pPr>
      <w:r w:rsidRPr="003062D0">
        <w:t>A Modbus Definition Language (MDL) specification is defined in an accompanying document.</w:t>
      </w:r>
      <w:r>
        <w:t xml:space="preserve"> </w:t>
      </w:r>
      <w:r w:rsidR="003062D0">
        <w:t>The rest of the document describes the main components of the two steps: the CSV parser from step 1 and the driver code generator from step 2.</w:t>
      </w:r>
      <w:r>
        <w:t xml:space="preserve"> The software is organized in three directories as described below:</w:t>
      </w:r>
    </w:p>
    <w:p w:rsidR="0021577C" w:rsidRDefault="0021577C" w:rsidP="0021577C">
      <w:r>
        <w:tab/>
      </w:r>
      <w:proofErr w:type="spellStart"/>
      <w:r>
        <w:t>ModbusXMLSchema</w:t>
      </w:r>
      <w:proofErr w:type="spellEnd"/>
    </w:p>
    <w:p w:rsidR="00833A29" w:rsidRDefault="00833A29" w:rsidP="0021577C">
      <w:r>
        <w:tab/>
      </w:r>
      <w:r>
        <w:tab/>
        <w:t>.\docs</w:t>
      </w:r>
    </w:p>
    <w:p w:rsidR="0021577C" w:rsidRDefault="0021577C" w:rsidP="0021577C">
      <w:pPr>
        <w:ind w:left="720" w:firstLine="720"/>
      </w:pPr>
      <w:r>
        <w:t>.\schema</w:t>
      </w:r>
    </w:p>
    <w:p w:rsidR="0021577C" w:rsidRDefault="0021577C" w:rsidP="0021577C">
      <w:pPr>
        <w:ind w:left="720" w:firstLine="720"/>
      </w:pPr>
      <w:r>
        <w:t>.\csv-parser</w:t>
      </w:r>
    </w:p>
    <w:p w:rsidR="0021577C" w:rsidRDefault="0021577C" w:rsidP="0021577C">
      <w:pPr>
        <w:ind w:left="720" w:firstLine="720"/>
      </w:pPr>
      <w:r>
        <w:t>.\driver-generator</w:t>
      </w:r>
    </w:p>
    <w:p w:rsidR="003062D0" w:rsidRDefault="003062D0">
      <w:pPr>
        <w:rPr>
          <w:b/>
        </w:rPr>
      </w:pPr>
      <w:r>
        <w:rPr>
          <w:caps/>
        </w:rPr>
        <w:br w:type="page"/>
      </w:r>
    </w:p>
    <w:p w:rsidR="005D6825" w:rsidRDefault="007C504F" w:rsidP="00FC08A3">
      <w:pPr>
        <w:pStyle w:val="Heading1"/>
      </w:pPr>
      <w:bookmarkStart w:id="10" w:name="_Toc397593133"/>
      <w:r>
        <w:rPr>
          <w:caps w:val="0"/>
        </w:rPr>
        <w:lastRenderedPageBreak/>
        <w:t>CSV PARSER</w:t>
      </w:r>
      <w:bookmarkEnd w:id="10"/>
      <w:r w:rsidR="001308A9" w:rsidRPr="00C2411C">
        <w:rPr>
          <w:caps w:val="0"/>
        </w:rPr>
        <w:t xml:space="preserve"> </w:t>
      </w:r>
      <w:bookmarkEnd w:id="8"/>
    </w:p>
    <w:p w:rsidR="00104625" w:rsidRPr="00A01BCE" w:rsidRDefault="003062D0" w:rsidP="00104625">
      <w:pPr>
        <w:pStyle w:val="BodyText"/>
      </w:pPr>
      <w:r>
        <w:t xml:space="preserve">The parser reads in the device register map expressed in a tabular structure in a CSV file and outputs an MDL XML file. </w:t>
      </w:r>
      <w:r w:rsidR="0021577C">
        <w:t xml:space="preserve">The Python program is </w:t>
      </w:r>
      <w:r w:rsidR="00507D16">
        <w:t>supplied</w:t>
      </w:r>
      <w:r w:rsidR="0021577C">
        <w:t xml:space="preserve"> a command line argument specifying an INI style file</w:t>
      </w:r>
      <w:r w:rsidR="00507D16">
        <w:t xml:space="preserve">. The INI file </w:t>
      </w:r>
      <w:r w:rsidR="0021577C">
        <w:t>supplies all the necessary information that the parser requires for the conversion. The following sections describe how to get the software, its dependencies, and describe the INI file structure.</w:t>
      </w:r>
    </w:p>
    <w:p w:rsidR="00EE39E0" w:rsidRDefault="007C504F" w:rsidP="005B1321">
      <w:pPr>
        <w:pStyle w:val="Heading2"/>
        <w:numPr>
          <w:ilvl w:val="1"/>
          <w:numId w:val="7"/>
        </w:numPr>
      </w:pPr>
      <w:bookmarkStart w:id="11" w:name="_Toc397593134"/>
      <w:r>
        <w:t>Installation</w:t>
      </w:r>
      <w:bookmarkEnd w:id="11"/>
    </w:p>
    <w:p w:rsidR="0021577C" w:rsidRPr="004C3204" w:rsidRDefault="0021577C" w:rsidP="004C3204">
      <w:pPr>
        <w:pStyle w:val="BodyText"/>
      </w:pPr>
      <w:r w:rsidRPr="004C3204">
        <w:t>A checkout of the source code include</w:t>
      </w:r>
      <w:r w:rsidR="004C3204" w:rsidRPr="004C3204">
        <w:t>s</w:t>
      </w:r>
      <w:r w:rsidRPr="004C3204">
        <w:t xml:space="preserve"> the necessary files for using the softw</w:t>
      </w:r>
      <w:r w:rsidR="004C3204" w:rsidRPr="004C3204">
        <w:t xml:space="preserve">are. This is a Python script and requires a working installation of Python </w:t>
      </w:r>
      <w:r w:rsidR="00C63F76">
        <w:t>3</w:t>
      </w:r>
      <w:r w:rsidR="004C3204" w:rsidRPr="004C3204">
        <w:t>. The Python modules used are listed in the next section and users may have to install these modules if their Python installation does not have them.</w:t>
      </w:r>
    </w:p>
    <w:p w:rsidR="007C504F" w:rsidRDefault="007C504F" w:rsidP="007C504F">
      <w:pPr>
        <w:pStyle w:val="Heading2"/>
      </w:pPr>
      <w:bookmarkStart w:id="12" w:name="_Toc202146551"/>
      <w:bookmarkStart w:id="13" w:name="_Toc397593135"/>
      <w:r>
        <w:t>Dependencies</w:t>
      </w:r>
      <w:bookmarkEnd w:id="13"/>
    </w:p>
    <w:p w:rsidR="004C3204" w:rsidRDefault="004C3204" w:rsidP="004C3204">
      <w:pPr>
        <w:pStyle w:val="BodyTextbeforealist"/>
      </w:pPr>
      <w:r w:rsidRPr="004C3204">
        <w:rPr>
          <w:rStyle w:val="BodyTextChar"/>
        </w:rPr>
        <w:t xml:space="preserve">The following are the Python modules used in the software. Depending on the distribution of your Python package, these modules may </w:t>
      </w:r>
      <w:r>
        <w:rPr>
          <w:rStyle w:val="BodyTextChar"/>
        </w:rPr>
        <w:t xml:space="preserve">already be installed or may </w:t>
      </w:r>
      <w:r w:rsidRPr="004C3204">
        <w:rPr>
          <w:rStyle w:val="BodyTextChar"/>
        </w:rPr>
        <w:t>be obtained using</w:t>
      </w:r>
      <w:r>
        <w:t xml:space="preserve"> </w:t>
      </w:r>
      <w:r w:rsidRPr="004C3204">
        <w:rPr>
          <w:rFonts w:ascii="Courier New" w:hAnsi="Courier New" w:cs="Courier New"/>
        </w:rPr>
        <w:t>‘</w:t>
      </w:r>
      <w:proofErr w:type="spellStart"/>
      <w:r w:rsidRPr="004C3204">
        <w:rPr>
          <w:rFonts w:ascii="Courier New" w:hAnsi="Courier New" w:cs="Courier New"/>
        </w:rPr>
        <w:t>easy_install</w:t>
      </w:r>
      <w:proofErr w:type="spellEnd"/>
      <w:r w:rsidRPr="004C3204">
        <w:rPr>
          <w:rFonts w:ascii="Courier New" w:hAnsi="Courier New" w:cs="Courier New"/>
        </w:rPr>
        <w:t>’</w:t>
      </w:r>
      <w:r>
        <w:t xml:space="preserve"> or </w:t>
      </w:r>
      <w:r w:rsidRPr="004C3204">
        <w:rPr>
          <w:rFonts w:ascii="Courier New" w:hAnsi="Courier New" w:cs="Courier New"/>
        </w:rPr>
        <w:t>‘pip’</w:t>
      </w:r>
      <w:r>
        <w:t>. The modules used are:</w:t>
      </w:r>
    </w:p>
    <w:p w:rsidR="004C3204" w:rsidRDefault="004C3204" w:rsidP="004C3204">
      <w:pPr>
        <w:pStyle w:val="ListParagraph"/>
        <w:numPr>
          <w:ilvl w:val="0"/>
          <w:numId w:val="9"/>
        </w:numPr>
      </w:pPr>
      <w:r>
        <w:t>sys</w:t>
      </w:r>
    </w:p>
    <w:p w:rsidR="004C3204" w:rsidRDefault="004C3204" w:rsidP="004C3204">
      <w:pPr>
        <w:pStyle w:val="ListParagraph"/>
        <w:numPr>
          <w:ilvl w:val="0"/>
          <w:numId w:val="9"/>
        </w:numPr>
      </w:pPr>
      <w:r>
        <w:t>xml</w:t>
      </w:r>
    </w:p>
    <w:p w:rsidR="004C3204" w:rsidRDefault="004C3204" w:rsidP="004C3204">
      <w:pPr>
        <w:pStyle w:val="ListParagraph"/>
        <w:numPr>
          <w:ilvl w:val="0"/>
          <w:numId w:val="9"/>
        </w:numPr>
      </w:pPr>
      <w:r>
        <w:t>csv</w:t>
      </w:r>
    </w:p>
    <w:p w:rsidR="004C3204" w:rsidRDefault="004C3204" w:rsidP="004C3204">
      <w:pPr>
        <w:pStyle w:val="ListParagraph"/>
        <w:numPr>
          <w:ilvl w:val="0"/>
          <w:numId w:val="9"/>
        </w:numPr>
      </w:pPr>
      <w:proofErr w:type="spellStart"/>
      <w:r>
        <w:t>difflib</w:t>
      </w:r>
      <w:proofErr w:type="spellEnd"/>
    </w:p>
    <w:p w:rsidR="004C3204" w:rsidRDefault="004C3204" w:rsidP="004C3204">
      <w:pPr>
        <w:pStyle w:val="ListParagraph"/>
        <w:numPr>
          <w:ilvl w:val="0"/>
          <w:numId w:val="9"/>
        </w:numPr>
      </w:pPr>
      <w:r>
        <w:t>operator</w:t>
      </w:r>
    </w:p>
    <w:p w:rsidR="004C3204" w:rsidRDefault="004C3204" w:rsidP="004C3204">
      <w:pPr>
        <w:pStyle w:val="ListParagraph"/>
        <w:numPr>
          <w:ilvl w:val="0"/>
          <w:numId w:val="9"/>
        </w:numPr>
      </w:pPr>
      <w:r>
        <w:t>re</w:t>
      </w:r>
    </w:p>
    <w:p w:rsidR="004C3204" w:rsidRDefault="004C3204" w:rsidP="004C3204">
      <w:pPr>
        <w:pStyle w:val="ListParagraph"/>
        <w:numPr>
          <w:ilvl w:val="0"/>
          <w:numId w:val="9"/>
        </w:numPr>
      </w:pPr>
      <w:proofErr w:type="spellStart"/>
      <w:r>
        <w:t>argparse</w:t>
      </w:r>
      <w:proofErr w:type="spellEnd"/>
    </w:p>
    <w:p w:rsidR="004C3204" w:rsidRDefault="004C3204" w:rsidP="004C3204">
      <w:pPr>
        <w:pStyle w:val="ListParagraph"/>
        <w:numPr>
          <w:ilvl w:val="0"/>
          <w:numId w:val="9"/>
        </w:numPr>
      </w:pPr>
      <w:proofErr w:type="spellStart"/>
      <w:r>
        <w:t>configparser</w:t>
      </w:r>
      <w:proofErr w:type="spellEnd"/>
    </w:p>
    <w:p w:rsidR="004C3204" w:rsidRDefault="004C3204" w:rsidP="004C3204">
      <w:pPr>
        <w:pStyle w:val="ListParagraph"/>
        <w:numPr>
          <w:ilvl w:val="0"/>
          <w:numId w:val="9"/>
        </w:numPr>
      </w:pPr>
      <w:proofErr w:type="spellStart"/>
      <w:r>
        <w:t>os</w:t>
      </w:r>
      <w:proofErr w:type="spellEnd"/>
    </w:p>
    <w:p w:rsidR="004C3204" w:rsidRPr="004C3204" w:rsidRDefault="004C3204" w:rsidP="004C3204">
      <w:pPr>
        <w:pStyle w:val="ListParagraph"/>
        <w:numPr>
          <w:ilvl w:val="0"/>
          <w:numId w:val="9"/>
        </w:numPr>
      </w:pPr>
      <w:r>
        <w:t>string</w:t>
      </w:r>
    </w:p>
    <w:p w:rsidR="00C63F76" w:rsidRDefault="00C63F76" w:rsidP="007C504F">
      <w:pPr>
        <w:pStyle w:val="Heading2"/>
      </w:pPr>
      <w:bookmarkStart w:id="14" w:name="_Toc397593136"/>
      <w:r>
        <w:t>GETTING STARTED</w:t>
      </w:r>
      <w:bookmarkEnd w:id="14"/>
    </w:p>
    <w:p w:rsidR="00C63F76" w:rsidRDefault="00C63F76" w:rsidP="00315F9C">
      <w:pPr>
        <w:pStyle w:val="BodyTextbeforealist"/>
      </w:pPr>
      <w:r>
        <w:t>The script runs on a command line as follows:</w:t>
      </w:r>
    </w:p>
    <w:p w:rsidR="00C63F76" w:rsidRDefault="00C63F76" w:rsidP="00C63F76"/>
    <w:p w:rsidR="00C63F76" w:rsidRDefault="00C63F76" w:rsidP="00C63F76">
      <w:pPr>
        <w:pStyle w:val="FIGBOX"/>
      </w:pPr>
      <w:r>
        <w:rPr>
          <w:noProof/>
        </w:rPr>
        <mc:AlternateContent>
          <mc:Choice Requires="wps">
            <w:drawing>
              <wp:inline distT="0" distB="0" distL="0" distR="0" wp14:anchorId="4D29C072" wp14:editId="55C8BF83">
                <wp:extent cx="5962650" cy="1219200"/>
                <wp:effectExtent l="0" t="0" r="1905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19200"/>
                        </a:xfrm>
                        <a:prstGeom prst="rect">
                          <a:avLst/>
                        </a:prstGeom>
                        <a:solidFill>
                          <a:srgbClr val="FFFFFF"/>
                        </a:solidFill>
                        <a:ln w="9525">
                          <a:solidFill>
                            <a:srgbClr val="000000"/>
                          </a:solidFill>
                          <a:miter lim="800000"/>
                          <a:headEnd/>
                          <a:tailEnd/>
                        </a:ln>
                      </wps:spPr>
                      <wps:txbx>
                        <w:txbxContent>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Pr>
                                <w:rFonts w:ascii="Consolas" w:eastAsia="Calibri" w:hAnsi="Consolas" w:cs="Consolas"/>
                                <w:snapToGrid/>
                                <w:color w:val="87875F"/>
                                <w:sz w:val="20"/>
                                <w:highlight w:val="white"/>
                              </w:rPr>
                              <w:t>usage</w:t>
                            </w:r>
                            <w:proofErr w:type="gramEnd"/>
                            <w:r>
                              <w:rPr>
                                <w:rFonts w:ascii="Consolas" w:eastAsia="Calibri" w:hAnsi="Consolas" w:cs="Consolas"/>
                                <w:snapToGrid/>
                                <w:color w:val="87875F"/>
                                <w:sz w:val="20"/>
                                <w:highlight w:val="white"/>
                              </w:rPr>
                              <w:t>: csvxml</w:t>
                            </w:r>
                            <w:r w:rsidRPr="00C63F76">
                              <w:rPr>
                                <w:rFonts w:ascii="Consolas" w:eastAsia="Calibri" w:hAnsi="Consolas" w:cs="Consolas"/>
                                <w:snapToGrid/>
                                <w:color w:val="87875F"/>
                                <w:sz w:val="20"/>
                                <w:highlight w:val="white"/>
                              </w:rPr>
                              <w:t xml:space="preserve">.py [-h] [-i] [-v] </w:t>
                            </w:r>
                            <w:proofErr w:type="spellStart"/>
                            <w:r w:rsidRPr="00C63F76">
                              <w:rPr>
                                <w:rFonts w:ascii="Consolas" w:eastAsia="Calibri" w:hAnsi="Consolas" w:cs="Consolas"/>
                                <w:snapToGrid/>
                                <w:color w:val="87875F"/>
                                <w:sz w:val="20"/>
                                <w:highlight w:val="white"/>
                              </w:rPr>
                              <w:t>device_ini_file</w:t>
                            </w:r>
                            <w:proofErr w:type="spell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Creates an XML file from a Modbus device address map.</w:t>
                            </w:r>
                            <w:proofErr w:type="gram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positional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spellStart"/>
                            <w:proofErr w:type="gramStart"/>
                            <w:r w:rsidRPr="00C63F76">
                              <w:rPr>
                                <w:rFonts w:ascii="Consolas" w:eastAsia="Calibri" w:hAnsi="Consolas" w:cs="Consolas"/>
                                <w:snapToGrid/>
                                <w:color w:val="87875F"/>
                                <w:sz w:val="20"/>
                                <w:highlight w:val="white"/>
                              </w:rPr>
                              <w:t>device_ini_file</w:t>
                            </w:r>
                            <w:proofErr w:type="spellEnd"/>
                            <w:proofErr w:type="gramEnd"/>
                            <w:r w:rsidRPr="00C63F76">
                              <w:rPr>
                                <w:rFonts w:ascii="Consolas" w:eastAsia="Calibri" w:hAnsi="Consolas" w:cs="Consolas"/>
                                <w:snapToGrid/>
                                <w:color w:val="87875F"/>
                                <w:sz w:val="20"/>
                                <w:highlight w:val="white"/>
                              </w:rPr>
                              <w:t xml:space="preserve">    </w:t>
                            </w:r>
                            <w:proofErr w:type="spellStart"/>
                            <w:r w:rsidRPr="00C63F76">
                              <w:rPr>
                                <w:rFonts w:ascii="Consolas" w:eastAsia="Calibri" w:hAnsi="Consolas" w:cs="Consolas"/>
                                <w:snapToGrid/>
                                <w:color w:val="87875F"/>
                                <w:sz w:val="20"/>
                                <w:highlight w:val="white"/>
                              </w:rPr>
                              <w:t>ini</w:t>
                            </w:r>
                            <w:proofErr w:type="spellEnd"/>
                            <w:r w:rsidRPr="00C63F76">
                              <w:rPr>
                                <w:rFonts w:ascii="Consolas" w:eastAsia="Calibri" w:hAnsi="Consolas" w:cs="Consolas"/>
                                <w:snapToGrid/>
                                <w:color w:val="87875F"/>
                                <w:sz w:val="20"/>
                                <w:highlight w:val="white"/>
                              </w:rPr>
                              <w:t>-style file that provides device meta information</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optional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h</w:t>
                            </w:r>
                            <w:proofErr w:type="gramEnd"/>
                            <w:r w:rsidRPr="00C63F76">
                              <w:rPr>
                                <w:rFonts w:ascii="Consolas" w:eastAsia="Calibri" w:hAnsi="Consolas" w:cs="Consolas"/>
                                <w:snapToGrid/>
                                <w:color w:val="87875F"/>
                                <w:sz w:val="20"/>
                                <w:highlight w:val="white"/>
                              </w:rPr>
                              <w:t>, --help         show this help message and exit</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i</w:t>
                            </w:r>
                            <w:proofErr w:type="gramEnd"/>
                            <w:r w:rsidRPr="00C63F76">
                              <w:rPr>
                                <w:rFonts w:ascii="Consolas" w:eastAsia="Calibri" w:hAnsi="Consolas" w:cs="Consolas"/>
                                <w:snapToGrid/>
                                <w:color w:val="87875F"/>
                                <w:sz w:val="20"/>
                                <w:highlight w:val="white"/>
                              </w:rPr>
                              <w:t>, --interactive  run interactively</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9.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">
                <v:textbox style="mso-fit-shape-to-text:t">
                  <w:txbxContent>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Pr>
                          <w:rFonts w:ascii="Consolas" w:eastAsia="Calibri" w:hAnsi="Consolas" w:cs="Consolas"/>
                          <w:snapToGrid/>
                          <w:color w:val="87875F"/>
                          <w:sz w:val="20"/>
                          <w:highlight w:val="white"/>
                        </w:rPr>
                        <w:t>usage</w:t>
                      </w:r>
                      <w:proofErr w:type="gramEnd"/>
                      <w:r>
                        <w:rPr>
                          <w:rFonts w:ascii="Consolas" w:eastAsia="Calibri" w:hAnsi="Consolas" w:cs="Consolas"/>
                          <w:snapToGrid/>
                          <w:color w:val="87875F"/>
                          <w:sz w:val="20"/>
                          <w:highlight w:val="white"/>
                        </w:rPr>
                        <w:t>: csvxml</w:t>
                      </w:r>
                      <w:r w:rsidRPr="00C63F76">
                        <w:rPr>
                          <w:rFonts w:ascii="Consolas" w:eastAsia="Calibri" w:hAnsi="Consolas" w:cs="Consolas"/>
                          <w:snapToGrid/>
                          <w:color w:val="87875F"/>
                          <w:sz w:val="20"/>
                          <w:highlight w:val="white"/>
                        </w:rPr>
                        <w:t xml:space="preserve">.py [-h] [-i] [-v] </w:t>
                      </w:r>
                      <w:proofErr w:type="spellStart"/>
                      <w:r w:rsidRPr="00C63F76">
                        <w:rPr>
                          <w:rFonts w:ascii="Consolas" w:eastAsia="Calibri" w:hAnsi="Consolas" w:cs="Consolas"/>
                          <w:snapToGrid/>
                          <w:color w:val="87875F"/>
                          <w:sz w:val="20"/>
                          <w:highlight w:val="white"/>
                        </w:rPr>
                        <w:t>device_ini_file</w:t>
                      </w:r>
                      <w:proofErr w:type="spell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Creates an XML file from a Modbus device address map.</w:t>
                      </w:r>
                      <w:proofErr w:type="gram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positional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spellStart"/>
                      <w:proofErr w:type="gramStart"/>
                      <w:r w:rsidRPr="00C63F76">
                        <w:rPr>
                          <w:rFonts w:ascii="Consolas" w:eastAsia="Calibri" w:hAnsi="Consolas" w:cs="Consolas"/>
                          <w:snapToGrid/>
                          <w:color w:val="87875F"/>
                          <w:sz w:val="20"/>
                          <w:highlight w:val="white"/>
                        </w:rPr>
                        <w:t>device_ini_file</w:t>
                      </w:r>
                      <w:proofErr w:type="spellEnd"/>
                      <w:proofErr w:type="gramEnd"/>
                      <w:r w:rsidRPr="00C63F76">
                        <w:rPr>
                          <w:rFonts w:ascii="Consolas" w:eastAsia="Calibri" w:hAnsi="Consolas" w:cs="Consolas"/>
                          <w:snapToGrid/>
                          <w:color w:val="87875F"/>
                          <w:sz w:val="20"/>
                          <w:highlight w:val="white"/>
                        </w:rPr>
                        <w:t xml:space="preserve">    </w:t>
                      </w:r>
                      <w:proofErr w:type="spellStart"/>
                      <w:r w:rsidRPr="00C63F76">
                        <w:rPr>
                          <w:rFonts w:ascii="Consolas" w:eastAsia="Calibri" w:hAnsi="Consolas" w:cs="Consolas"/>
                          <w:snapToGrid/>
                          <w:color w:val="87875F"/>
                          <w:sz w:val="20"/>
                          <w:highlight w:val="white"/>
                        </w:rPr>
                        <w:t>ini</w:t>
                      </w:r>
                      <w:proofErr w:type="spellEnd"/>
                      <w:r w:rsidRPr="00C63F76">
                        <w:rPr>
                          <w:rFonts w:ascii="Consolas" w:eastAsia="Calibri" w:hAnsi="Consolas" w:cs="Consolas"/>
                          <w:snapToGrid/>
                          <w:color w:val="87875F"/>
                          <w:sz w:val="20"/>
                          <w:highlight w:val="white"/>
                        </w:rPr>
                        <w:t>-style file that provides device meta information</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optional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h</w:t>
                      </w:r>
                      <w:proofErr w:type="gramEnd"/>
                      <w:r w:rsidRPr="00C63F76">
                        <w:rPr>
                          <w:rFonts w:ascii="Consolas" w:eastAsia="Calibri" w:hAnsi="Consolas" w:cs="Consolas"/>
                          <w:snapToGrid/>
                          <w:color w:val="87875F"/>
                          <w:sz w:val="20"/>
                          <w:highlight w:val="white"/>
                        </w:rPr>
                        <w:t>, --help         show this help message and exit</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i</w:t>
                      </w:r>
                      <w:proofErr w:type="gramEnd"/>
                      <w:r w:rsidRPr="00C63F76">
                        <w:rPr>
                          <w:rFonts w:ascii="Consolas" w:eastAsia="Calibri" w:hAnsi="Consolas" w:cs="Consolas"/>
                          <w:snapToGrid/>
                          <w:color w:val="87875F"/>
                          <w:sz w:val="20"/>
                          <w:highlight w:val="white"/>
                        </w:rPr>
                        <w:t>, --interactive  run interactively</w:t>
                      </w:r>
                    </w:p>
                  </w:txbxContent>
                </v:textbox>
                <w10:anchorlock/>
              </v:shape>
            </w:pict>
          </mc:Fallback>
        </mc:AlternateContent>
      </w:r>
    </w:p>
    <w:p w:rsidR="00C63F76" w:rsidRDefault="00C63F76" w:rsidP="00C63F76">
      <w:pPr>
        <w:pStyle w:val="FIGCAP1line"/>
      </w:pPr>
      <w:r>
        <w:t>Figure 1: Usage of the CSV parser script.</w:t>
      </w:r>
    </w:p>
    <w:p w:rsidR="00C63F76" w:rsidRDefault="00C63F76" w:rsidP="00315F9C">
      <w:pPr>
        <w:pStyle w:val="BodyTextbeforealist"/>
      </w:pPr>
      <w:r>
        <w:t xml:space="preserve">The script </w:t>
      </w:r>
      <w:r w:rsidR="00315F9C">
        <w:t xml:space="preserve">requires </w:t>
      </w:r>
      <w:r>
        <w:t xml:space="preserve">a </w:t>
      </w:r>
      <w:r w:rsidRPr="00C63F76">
        <w:t>device</w:t>
      </w:r>
      <w:r>
        <w:t xml:space="preserve"> </w:t>
      </w:r>
      <w:proofErr w:type="gramStart"/>
      <w:r>
        <w:t xml:space="preserve">INI  </w:t>
      </w:r>
      <w:r w:rsidRPr="00C63F76">
        <w:t>file</w:t>
      </w:r>
      <w:proofErr w:type="gramEnd"/>
      <w:r>
        <w:t xml:space="preserve"> which specifies the various parameters it needs for generating XML. Among many things, the INI file supplies a list of functional keywords that the software uses to search in the register table for matches. For exact matches, it uses the corresponding </w:t>
      </w:r>
      <w:r w:rsidR="00315F9C">
        <w:t>address,</w:t>
      </w:r>
      <w:r>
        <w:t xml:space="preserve"> length, count, etc. values to create an XML entry for the </w:t>
      </w:r>
      <w:r w:rsidR="00315F9C">
        <w:t xml:space="preserve">Modbus function (for details on function definitions, </w:t>
      </w:r>
      <w:r w:rsidR="00315F9C">
        <w:lastRenderedPageBreak/>
        <w:t xml:space="preserve">please see the Modbus XML specification document). For partial matches, it calculates a similarity ratio using the Python </w:t>
      </w:r>
      <w:proofErr w:type="spellStart"/>
      <w:r w:rsidR="00315F9C">
        <w:t>difflib</w:t>
      </w:r>
      <w:proofErr w:type="spellEnd"/>
      <w:r w:rsidR="00315F9C">
        <w:t xml:space="preserve"> </w:t>
      </w:r>
      <w:proofErr w:type="spellStart"/>
      <w:r w:rsidR="00315F9C">
        <w:t>SequencMatcher</w:t>
      </w:r>
      <w:proofErr w:type="spellEnd"/>
      <w:r w:rsidR="00315F9C">
        <w:t xml:space="preserve"> algorithm. </w:t>
      </w:r>
      <w:r>
        <w:t xml:space="preserve">The script may be run interactively or non-interactively. </w:t>
      </w:r>
      <w:r w:rsidR="00315F9C">
        <w:t xml:space="preserve">In the interactive mode, the script provides a sorted listing of the closest matches and allows the user to input the best candidate. In the non-interactive mode, the script simply picks what it has algorithmically determined to be the closest match. </w:t>
      </w:r>
    </w:p>
    <w:p w:rsidR="00315F9C" w:rsidRPr="00C63F76" w:rsidRDefault="00315F9C" w:rsidP="00315F9C">
      <w:pPr>
        <w:pStyle w:val="BodyTextbeforealist"/>
      </w:pPr>
      <w:r>
        <w:t xml:space="preserve">An MDL XML file for the device is generated as output. </w:t>
      </w:r>
    </w:p>
    <w:p w:rsidR="007C504F" w:rsidRDefault="004C3204" w:rsidP="007C504F">
      <w:pPr>
        <w:pStyle w:val="Heading2"/>
      </w:pPr>
      <w:bookmarkStart w:id="15" w:name="_Toc397593137"/>
      <w:r>
        <w:t>DEVICE INI FILE</w:t>
      </w:r>
      <w:bookmarkEnd w:id="15"/>
    </w:p>
    <w:p w:rsidR="004C3204" w:rsidRPr="004C3204" w:rsidRDefault="00315F9C" w:rsidP="00FC1E83">
      <w:pPr>
        <w:pStyle w:val="BodyTextbeforealist"/>
      </w:pPr>
      <w:r>
        <w:t>This section describes the INI style file required by the parser script.</w:t>
      </w:r>
    </w:p>
    <w:p w:rsidR="00315F9C" w:rsidRDefault="00315F9C" w:rsidP="00A11D95"/>
    <w:p w:rsidR="00315F9C" w:rsidRDefault="00315F9C" w:rsidP="00FC1E83">
      <w:pPr>
        <w:pStyle w:val="Heading3"/>
      </w:pPr>
      <w:bookmarkStart w:id="16" w:name="_Toc397593138"/>
      <w:r>
        <w:t>Meta information</w:t>
      </w:r>
      <w:bookmarkEnd w:id="16"/>
    </w:p>
    <w:p w:rsidR="00315F9C" w:rsidRDefault="00315F9C" w:rsidP="00FC1E83">
      <w:pPr>
        <w:pStyle w:val="BodyTextbeforealist"/>
      </w:pPr>
      <w:r>
        <w:t>This block describes the Modbus device name and a short description of the device.</w:t>
      </w:r>
    </w:p>
    <w:p w:rsidR="00315F9C" w:rsidRDefault="00315F9C" w:rsidP="00A11D95"/>
    <w:p w:rsidR="00A11D95" w:rsidRPr="00A11D95" w:rsidRDefault="00A11D95" w:rsidP="00A11D95">
      <w:r>
        <w:rPr>
          <w:noProof/>
        </w:rPr>
        <mc:AlternateContent>
          <mc:Choice Requires="wps">
            <w:drawing>
              <wp:inline distT="0" distB="0" distL="0" distR="0" wp14:anchorId="1167E639" wp14:editId="59F7E62E">
                <wp:extent cx="5721350" cy="1436370"/>
                <wp:effectExtent l="0" t="0" r="12700" b="1143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6370"/>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An INI style </w:t>
                            </w:r>
                            <w:proofErr w:type="gramStart"/>
                            <w:r>
                              <w:rPr>
                                <w:rFonts w:ascii="Consolas" w:eastAsia="Calibri" w:hAnsi="Consolas" w:cs="Consolas"/>
                                <w:snapToGrid/>
                                <w:color w:val="87875F"/>
                                <w:sz w:val="20"/>
                                <w:highlight w:val="white"/>
                              </w:rPr>
                              <w:t>file</w:t>
                            </w:r>
                            <w:proofErr w:type="gramEnd"/>
                            <w:r>
                              <w:rPr>
                                <w:rFonts w:ascii="Consolas" w:eastAsia="Calibri" w:hAnsi="Consolas" w:cs="Consolas"/>
                                <w:snapToGrid/>
                                <w:color w:val="87875F"/>
                                <w:sz w:val="20"/>
                                <w:highlight w:val="white"/>
                              </w:rPr>
                              <w:t xml:space="preserve"> describing the inputs to the parser program. All major</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spellStart"/>
                            <w:proofErr w:type="gramStart"/>
                            <w:r>
                              <w:rPr>
                                <w:rFonts w:ascii="Consolas" w:eastAsia="Calibri" w:hAnsi="Consolas" w:cs="Consolas"/>
                                <w:snapToGrid/>
                                <w:color w:val="87875F"/>
                                <w:sz w:val="20"/>
                                <w:highlight w:val="white"/>
                              </w:rPr>
                              <w:t>modbus</w:t>
                            </w:r>
                            <w:proofErr w:type="spellEnd"/>
                            <w:proofErr w:type="gramEnd"/>
                            <w:r>
                              <w:rPr>
                                <w:rFonts w:ascii="Consolas" w:eastAsia="Calibri" w:hAnsi="Consolas" w:cs="Consolas"/>
                                <w:snapToGrid/>
                                <w:color w:val="87875F"/>
                                <w:sz w:val="20"/>
                                <w:highlight w:val="white"/>
                              </w:rPr>
                              <w:t xml:space="preserve"> device descriptions go here. Please use this as a template to provide</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guiding values to the parser program</w:t>
                            </w:r>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Device </w:t>
                            </w:r>
                            <w:proofErr w:type="gramStart"/>
                            <w:r>
                              <w:rPr>
                                <w:rFonts w:ascii="Consolas" w:eastAsia="Calibri" w:hAnsi="Consolas" w:cs="Consolas"/>
                                <w:snapToGrid/>
                                <w:color w:val="87875F"/>
                                <w:sz w:val="20"/>
                                <w:highlight w:val="white"/>
                              </w:rPr>
                              <w:t>meta</w:t>
                            </w:r>
                            <w:proofErr w:type="gramEnd"/>
                            <w:r>
                              <w:rPr>
                                <w:rFonts w:ascii="Consolas" w:eastAsia="Calibri" w:hAnsi="Consolas" w:cs="Consolas"/>
                                <w:snapToGrid/>
                                <w:color w:val="87875F"/>
                                <w:sz w:val="20"/>
                                <w:highlight w:val="white"/>
                              </w:rPr>
                              <w:t xml:space="preserve"> information.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device_name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TEMPCO 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device_description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description of the TEMPCO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006936" w:rsidRDefault="00006936" w:rsidP="00A11D95"/>
                        </w:txbxContent>
                      </wps:txbx>
                      <wps:bodyPr rot="0" vert="horz" wrap="square" lIns="91440" tIns="45720" rIns="91440" bIns="45720" anchor="t" anchorCtr="0">
                        <a:noAutofit/>
                      </wps:bodyPr>
                    </wps:wsp>
                  </a:graphicData>
                </a:graphic>
              </wp:inline>
            </w:drawing>
          </mc:Choice>
          <mc:Fallback>
            <w:pict>
              <v:shape id="_x0000_s1027" type="#_x0000_t202" style="width:450.5pt;height:1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An INI style </w:t>
                      </w:r>
                      <w:proofErr w:type="gramStart"/>
                      <w:r>
                        <w:rPr>
                          <w:rFonts w:ascii="Consolas" w:eastAsia="Calibri" w:hAnsi="Consolas" w:cs="Consolas"/>
                          <w:snapToGrid/>
                          <w:color w:val="87875F"/>
                          <w:sz w:val="20"/>
                          <w:highlight w:val="white"/>
                        </w:rPr>
                        <w:t>file</w:t>
                      </w:r>
                      <w:proofErr w:type="gramEnd"/>
                      <w:r>
                        <w:rPr>
                          <w:rFonts w:ascii="Consolas" w:eastAsia="Calibri" w:hAnsi="Consolas" w:cs="Consolas"/>
                          <w:snapToGrid/>
                          <w:color w:val="87875F"/>
                          <w:sz w:val="20"/>
                          <w:highlight w:val="white"/>
                        </w:rPr>
                        <w:t xml:space="preserve"> describing the inputs to the parser program. All major</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spellStart"/>
                      <w:proofErr w:type="gramStart"/>
                      <w:r>
                        <w:rPr>
                          <w:rFonts w:ascii="Consolas" w:eastAsia="Calibri" w:hAnsi="Consolas" w:cs="Consolas"/>
                          <w:snapToGrid/>
                          <w:color w:val="87875F"/>
                          <w:sz w:val="20"/>
                          <w:highlight w:val="white"/>
                        </w:rPr>
                        <w:t>modbus</w:t>
                      </w:r>
                      <w:proofErr w:type="spellEnd"/>
                      <w:proofErr w:type="gramEnd"/>
                      <w:r>
                        <w:rPr>
                          <w:rFonts w:ascii="Consolas" w:eastAsia="Calibri" w:hAnsi="Consolas" w:cs="Consolas"/>
                          <w:snapToGrid/>
                          <w:color w:val="87875F"/>
                          <w:sz w:val="20"/>
                          <w:highlight w:val="white"/>
                        </w:rPr>
                        <w:t xml:space="preserve"> device descriptions go here. Please use this as a template to provide</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guiding values to the parser program</w:t>
                      </w:r>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Device </w:t>
                      </w:r>
                      <w:proofErr w:type="gramStart"/>
                      <w:r>
                        <w:rPr>
                          <w:rFonts w:ascii="Consolas" w:eastAsia="Calibri" w:hAnsi="Consolas" w:cs="Consolas"/>
                          <w:snapToGrid/>
                          <w:color w:val="87875F"/>
                          <w:sz w:val="20"/>
                          <w:highlight w:val="white"/>
                        </w:rPr>
                        <w:t>meta</w:t>
                      </w:r>
                      <w:proofErr w:type="gramEnd"/>
                      <w:r>
                        <w:rPr>
                          <w:rFonts w:ascii="Consolas" w:eastAsia="Calibri" w:hAnsi="Consolas" w:cs="Consolas"/>
                          <w:snapToGrid/>
                          <w:color w:val="87875F"/>
                          <w:sz w:val="20"/>
                          <w:highlight w:val="white"/>
                        </w:rPr>
                        <w:t xml:space="preserve"> information.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device_name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TEMPCO 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device_description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description of the TEMPCO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006936" w:rsidRDefault="00006936" w:rsidP="00A11D95"/>
                  </w:txbxContent>
                </v:textbox>
                <w10:anchorlock/>
              </v:shape>
            </w:pict>
          </mc:Fallback>
        </mc:AlternateContent>
      </w:r>
    </w:p>
    <w:p w:rsidR="00A11D95" w:rsidRDefault="00FC1E83" w:rsidP="00FC1E83">
      <w:pPr>
        <w:pStyle w:val="FIGCAP1line"/>
      </w:pPr>
      <w:r>
        <w:t xml:space="preserve">Figure 2: The </w:t>
      </w:r>
      <w:proofErr w:type="gramStart"/>
      <w:r>
        <w:t>meta</w:t>
      </w:r>
      <w:proofErr w:type="gramEnd"/>
      <w:r>
        <w:t xml:space="preserve"> block.</w:t>
      </w:r>
    </w:p>
    <w:p w:rsidR="00315F9C" w:rsidRDefault="00315F9C" w:rsidP="00FC1E83">
      <w:pPr>
        <w:pStyle w:val="Heading3"/>
      </w:pPr>
      <w:bookmarkStart w:id="17" w:name="_Toc397593139"/>
      <w:r>
        <w:t>I/O functionality</w:t>
      </w:r>
      <w:bookmarkEnd w:id="17"/>
    </w:p>
    <w:p w:rsidR="00315F9C" w:rsidRDefault="00315F9C" w:rsidP="00FC1E83">
      <w:pPr>
        <w:pStyle w:val="BodyTextbeforealist"/>
      </w:pPr>
      <w:r>
        <w:t>This block provides input related to files for I/O. The ‘</w:t>
      </w:r>
      <w:proofErr w:type="spellStart"/>
      <w:r>
        <w:t>address_map_csv_file</w:t>
      </w:r>
      <w:proofErr w:type="spellEnd"/>
      <w:r>
        <w:t>’ element is a required field and describes the csv filename of the Modbus device register table. The</w:t>
      </w:r>
      <w:r w:rsidR="00FC1E83">
        <w:t xml:space="preserve"> </w:t>
      </w:r>
      <w:r>
        <w:t>’</w:t>
      </w:r>
      <w:proofErr w:type="spellStart"/>
      <w:r>
        <w:t>lines_to_skip</w:t>
      </w:r>
      <w:proofErr w:type="spellEnd"/>
      <w:r>
        <w:t xml:space="preserve">’ field allows the skipping of some lines from the </w:t>
      </w:r>
      <w:r w:rsidR="00FC1E83">
        <w:t>beginning</w:t>
      </w:r>
      <w:r>
        <w:t xml:space="preserve"> of this file </w:t>
      </w:r>
      <w:r w:rsidR="00FC1E83">
        <w:t>to skip over comments, headers, etc. The optional ‘</w:t>
      </w:r>
      <w:proofErr w:type="spellStart"/>
      <w:r w:rsidR="00FC1E83">
        <w:t>output_xml_file</w:t>
      </w:r>
      <w:proofErr w:type="spellEnd"/>
      <w:r w:rsidR="00FC1E83">
        <w:t>’ field contains the desired output filename of the generated XML file. If this field is not supplied, the script derives an XML filename from the ‘</w:t>
      </w:r>
      <w:proofErr w:type="spellStart"/>
      <w:r w:rsidR="00FC1E83">
        <w:t>address_map_csv_file</w:t>
      </w:r>
      <w:proofErr w:type="spellEnd"/>
      <w:r w:rsidR="00FC1E83">
        <w:t>’ field.</w:t>
      </w:r>
    </w:p>
    <w:p w:rsidR="00FC1E83" w:rsidRPr="00A11D95" w:rsidRDefault="00FC1E83" w:rsidP="00A11D95"/>
    <w:p w:rsidR="00A11D95" w:rsidRDefault="00A11D95" w:rsidP="00A11D95">
      <w:r>
        <w:rPr>
          <w:noProof/>
        </w:rPr>
        <mc:AlternateContent>
          <mc:Choice Requires="wps">
            <w:drawing>
              <wp:inline distT="0" distB="0" distL="0" distR="0" wp14:anchorId="16466BDF" wp14:editId="26A518D7">
                <wp:extent cx="5721350" cy="953135"/>
                <wp:effectExtent l="0" t="0" r="12700" b="1841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953135"/>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All I/O related functionality.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[Input/Output]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address_map_csv_file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test2.csv</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lines_to_skip</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1</w:t>
                            </w:r>
                          </w:p>
                          <w:p w:rsidR="00006936" w:rsidRPr="00A11D95"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output_xml_file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map.xml</w:t>
                            </w:r>
                          </w:p>
                        </w:txbxContent>
                      </wps:txbx>
                      <wps:bodyPr rot="0" vert="horz" wrap="square" lIns="91440" tIns="45720" rIns="91440" bIns="45720" anchor="t" anchorCtr="0">
                        <a:noAutofit/>
                      </wps:bodyPr>
                    </wps:wsp>
                  </a:graphicData>
                </a:graphic>
              </wp:inline>
            </w:drawing>
          </mc:Choice>
          <mc:Fallback>
            <w:pict>
              <v:shape id="_x0000_s1028" type="#_x0000_t202" style="width:450.5pt;height:7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All I/O related functionality.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[Input/Output]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address_map_csv_file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test2.csv</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lines_to_skip</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1</w:t>
                      </w:r>
                    </w:p>
                    <w:p w:rsidR="00006936" w:rsidRPr="00A11D95"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output_xml_file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map.xml</w:t>
                      </w:r>
                    </w:p>
                  </w:txbxContent>
                </v:textbox>
                <w10:anchorlock/>
              </v:shape>
            </w:pict>
          </mc:Fallback>
        </mc:AlternateContent>
      </w:r>
    </w:p>
    <w:p w:rsidR="00A11D95" w:rsidRDefault="00FC1E83" w:rsidP="00FC1E83">
      <w:pPr>
        <w:pStyle w:val="FIGCAP1line"/>
      </w:pPr>
      <w:r>
        <w:t>Figure 3: I/O related functionality.</w:t>
      </w:r>
    </w:p>
    <w:p w:rsidR="00FC1E83" w:rsidRDefault="00FC1E83" w:rsidP="00FC1E83">
      <w:pPr>
        <w:pStyle w:val="Heading3"/>
      </w:pPr>
      <w:bookmarkStart w:id="18" w:name="_Toc397593140"/>
      <w:r>
        <w:t>Column Indices</w:t>
      </w:r>
      <w:bookmarkEnd w:id="18"/>
    </w:p>
    <w:p w:rsidR="00FC1E83" w:rsidRDefault="00FC1E83" w:rsidP="00FC1E83">
      <w:pPr>
        <w:pStyle w:val="BodyTextbeforealist"/>
      </w:pPr>
      <w:r>
        <w:t xml:space="preserve">Different vendors many have different styles of register tables. Some may have a block label to the very left while others may have the register addresses to the very left. While these formats may be varied, the information provided typically is schematically similar. To enable flexibility and low adoption </w:t>
      </w:r>
      <w:r>
        <w:lastRenderedPageBreak/>
        <w:t xml:space="preserve">overhead, the column indices of the different fields in the register table can be explicitly specified. This block allows users to input the corresponding column indices </w:t>
      </w:r>
    </w:p>
    <w:p w:rsidR="00FC1E83" w:rsidRPr="00FC1E83" w:rsidRDefault="00FC1E83" w:rsidP="00FC1E83">
      <w:pPr>
        <w:pStyle w:val="BodyTextbeforealist"/>
      </w:pPr>
      <w:r>
        <w:t xml:space="preserve">To be adaptable, the software accepts indices of the columns corresponding to the different fields, as illustrated below. </w:t>
      </w:r>
    </w:p>
    <w:p w:rsidR="00A11D95" w:rsidRDefault="00A11D95" w:rsidP="00A11D95">
      <w:r>
        <w:rPr>
          <w:noProof/>
        </w:rPr>
        <mc:AlternateContent>
          <mc:Choice Requires="wps">
            <w:drawing>
              <wp:inline distT="0" distB="0" distL="0" distR="0" wp14:anchorId="26B6A6E1" wp14:editId="482CD71C">
                <wp:extent cx="5721350" cy="2455545"/>
                <wp:effectExtent l="0" t="0" r="12700" b="2095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2455545"/>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Column indices (zero-based) for all fields of the address map csv file. If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 column/field is missing, please leave it blank. Some fields are not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optional</w:t>
                            </w:r>
                            <w:proofErr w:type="gramEnd"/>
                            <w:r>
                              <w:rPr>
                                <w:rFonts w:ascii="Consolas" w:eastAsia="Calibri" w:hAnsi="Consolas" w:cs="Consolas"/>
                                <w:snapToGrid/>
                                <w:color w:val="87875F"/>
                                <w:sz w:val="20"/>
                                <w:highlight w:val="white"/>
                              </w:rPr>
                              <w:t>; please consult the schema.</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[Column/Field Indices]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description</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9</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addresses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3</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length</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7</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count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4</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format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5</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block_label</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0</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multiplier</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6</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units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read_function_code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write_function_code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txbxContent>
                      </wps:txbx>
                      <wps:bodyPr rot="0" vert="horz" wrap="square" lIns="91440" tIns="45720" rIns="91440" bIns="45720" anchor="t" anchorCtr="0">
                        <a:noAutofit/>
                      </wps:bodyPr>
                    </wps:wsp>
                  </a:graphicData>
                </a:graphic>
              </wp:inline>
            </w:drawing>
          </mc:Choice>
          <mc:Fallback>
            <w:pict>
              <v:shape id="_x0000_s1029" type="#_x0000_t202" style="width:450.5pt;height:19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Column indices (zero-based) for all fields of the address map csv file. If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 column/field is missing, please leave it blank. Some fields are not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optional</w:t>
                      </w:r>
                      <w:proofErr w:type="gramEnd"/>
                      <w:r>
                        <w:rPr>
                          <w:rFonts w:ascii="Consolas" w:eastAsia="Calibri" w:hAnsi="Consolas" w:cs="Consolas"/>
                          <w:snapToGrid/>
                          <w:color w:val="87875F"/>
                          <w:sz w:val="20"/>
                          <w:highlight w:val="white"/>
                        </w:rPr>
                        <w:t>; please consult the schema.</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[Column/Field Indices]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description</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9</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addresses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3</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length</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7</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count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4</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format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5</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block_label</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0</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multiplier</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6</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units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read_function_code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write_function_code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txbxContent>
                </v:textbox>
                <w10:anchorlock/>
              </v:shape>
            </w:pict>
          </mc:Fallback>
        </mc:AlternateContent>
      </w:r>
    </w:p>
    <w:p w:rsidR="00FC1E83" w:rsidRDefault="00FC1E83" w:rsidP="00F33FE3">
      <w:pPr>
        <w:pStyle w:val="FIGCAP1line"/>
      </w:pPr>
      <w:r>
        <w:t>Figure 4: Custom column indices.</w:t>
      </w:r>
    </w:p>
    <w:p w:rsidR="00FC1E83" w:rsidRDefault="00FC1E83" w:rsidP="00A11D95"/>
    <w:p w:rsidR="00FC1E83" w:rsidRDefault="00FC1E83" w:rsidP="00F33FE3">
      <w:pPr>
        <w:pStyle w:val="Heading3"/>
      </w:pPr>
      <w:bookmarkStart w:id="19" w:name="_Toc397593141"/>
      <w:r>
        <w:t>Additional user supplied fields</w:t>
      </w:r>
      <w:bookmarkEnd w:id="19"/>
    </w:p>
    <w:p w:rsidR="00FC1E83" w:rsidRDefault="00F33FE3" w:rsidP="00A11D95">
      <w:r>
        <w:t xml:space="preserve">This section lets the user add additional columns present in their CSV file and extend the functionality of the software. Some vendors may have columns that we may have overlooked in this design. This section allows them to be added these which become available in the script. Vendors’ programmers can then use the column information for the necessary change in logic. </w:t>
      </w:r>
    </w:p>
    <w:p w:rsidR="00FC1E83" w:rsidRDefault="00FC1E83" w:rsidP="00A11D95"/>
    <w:p w:rsidR="00DF3348" w:rsidRDefault="00DF3348" w:rsidP="00A11D95">
      <w:r>
        <w:rPr>
          <w:noProof/>
        </w:rPr>
        <mc:AlternateContent>
          <mc:Choice Requires="wps">
            <w:drawing>
              <wp:inline distT="0" distB="0" distL="0" distR="0" wp14:anchorId="7B45310C" wp14:editId="28779E6F">
                <wp:extent cx="5721350" cy="1201783"/>
                <wp:effectExtent l="0" t="0" r="12700" b="1778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201783"/>
                        </a:xfrm>
                        <a:prstGeom prst="rect">
                          <a:avLst/>
                        </a:prstGeom>
                        <a:solidFill>
                          <a:srgbClr val="FFFFFF"/>
                        </a:solidFill>
                        <a:ln w="9525">
                          <a:solidFill>
                            <a:srgbClr val="000000"/>
                          </a:solidFill>
                          <a:miter lim="800000"/>
                          <a:headEnd/>
                          <a:tailEnd/>
                        </a:ln>
                      </wps:spPr>
                      <wps:txbx>
                        <w:txbxContent>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User supplied column names and indices (zero-based) for additional logic that </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may be required for translating the </w:t>
                            </w:r>
                            <w:proofErr w:type="spellStart"/>
                            <w:r>
                              <w:rPr>
                                <w:rFonts w:ascii="Consolas" w:eastAsia="Calibri" w:hAnsi="Consolas" w:cs="Consolas"/>
                                <w:snapToGrid/>
                                <w:color w:val="87875F"/>
                                <w:sz w:val="20"/>
                                <w:highlight w:val="white"/>
                              </w:rPr>
                              <w:t>regoister</w:t>
                            </w:r>
                            <w:proofErr w:type="spellEnd"/>
                            <w:r>
                              <w:rPr>
                                <w:rFonts w:ascii="Consolas" w:eastAsia="Calibri" w:hAnsi="Consolas" w:cs="Consolas"/>
                                <w:snapToGrid/>
                                <w:color w:val="87875F"/>
                                <w:sz w:val="20"/>
                                <w:highlight w:val="white"/>
                              </w:rPr>
                              <w:t xml:space="preserve"> map to xml. Here,</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w:t>
                            </w:r>
                            <w:proofErr w:type="spellStart"/>
                            <w:r>
                              <w:rPr>
                                <w:rFonts w:ascii="Consolas" w:eastAsia="Calibri" w:hAnsi="Consolas" w:cs="Consolas"/>
                                <w:snapToGrid/>
                                <w:color w:val="87875F"/>
                                <w:sz w:val="20"/>
                                <w:highlight w:val="white"/>
                              </w:rPr>
                              <w:t>operation_info</w:t>
                            </w:r>
                            <w:proofErr w:type="spellEnd"/>
                            <w:r>
                              <w:rPr>
                                <w:rFonts w:ascii="Consolas" w:eastAsia="Calibri" w:hAnsi="Consolas" w:cs="Consolas"/>
                                <w:snapToGrid/>
                                <w:color w:val="87875F"/>
                                <w:sz w:val="20"/>
                                <w:highlight w:val="white"/>
                              </w:rPr>
                              <w:t>' is used to differentiate between R, W, and R/W addresses in</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csv2xml.py code. See the section of the code that uses this field.</w:t>
                            </w:r>
                          </w:p>
                          <w:p w:rsidR="00006936" w:rsidRDefault="00006936" w:rsidP="00DF3348">
                            <w:pPr>
                              <w:autoSpaceDE w:val="0"/>
                              <w:autoSpaceDN w:val="0"/>
                              <w:adjustRightInd w:val="0"/>
                              <w:rPr>
                                <w:rFonts w:ascii="Consolas" w:eastAsia="Calibri" w:hAnsi="Consolas" w:cs="Consolas"/>
                                <w:snapToGrid/>
                                <w:color w:val="87875F"/>
                                <w:sz w:val="20"/>
                                <w:highlight w:val="white"/>
                              </w:rPr>
                            </w:pPr>
                          </w:p>
                          <w:p w:rsidR="00006936" w:rsidRDefault="00006936" w:rsidP="00DF3348">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[Additional Column/Field Indices]</w:t>
                            </w:r>
                          </w:p>
                          <w:p w:rsidR="00006936" w:rsidRDefault="00006936" w:rsidP="00DF3348">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operation_info</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8</w:t>
                            </w:r>
                          </w:p>
                          <w:p w:rsidR="00006936" w:rsidRDefault="00006936" w:rsidP="00DF3348">
                            <w:pPr>
                              <w:autoSpaceDE w:val="0"/>
                              <w:autoSpaceDN w:val="0"/>
                              <w:adjustRightInd w:val="0"/>
                              <w:rPr>
                                <w:rFonts w:ascii="Consolas" w:eastAsia="Calibri" w:hAnsi="Consolas" w:cs="Consolas"/>
                                <w:snapToGrid/>
                                <w:color w:val="5F5F00"/>
                                <w:sz w:val="20"/>
                                <w:highlight w:val="white"/>
                              </w:rPr>
                            </w:pPr>
                          </w:p>
                          <w:p w:rsidR="00006936" w:rsidRDefault="00006936" w:rsidP="00DF3348"/>
                        </w:txbxContent>
                      </wps:txbx>
                      <wps:bodyPr rot="0" vert="horz" wrap="square" lIns="91440" tIns="45720" rIns="91440" bIns="45720" anchor="t" anchorCtr="0">
                        <a:noAutofit/>
                      </wps:bodyPr>
                    </wps:wsp>
                  </a:graphicData>
                </a:graphic>
              </wp:inline>
            </w:drawing>
          </mc:Choice>
          <mc:Fallback>
            <w:pict>
              <v:shape id="_x0000_s1030" type="#_x0000_t202" style="width:450.5pt;height:9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">
                <v:textbox>
                  <w:txbxContent>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User supplied column names and indices (zero-based) for additional logic that </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may be required for translating the </w:t>
                      </w:r>
                      <w:proofErr w:type="spellStart"/>
                      <w:r>
                        <w:rPr>
                          <w:rFonts w:ascii="Consolas" w:eastAsia="Calibri" w:hAnsi="Consolas" w:cs="Consolas"/>
                          <w:snapToGrid/>
                          <w:color w:val="87875F"/>
                          <w:sz w:val="20"/>
                          <w:highlight w:val="white"/>
                        </w:rPr>
                        <w:t>regoister</w:t>
                      </w:r>
                      <w:proofErr w:type="spellEnd"/>
                      <w:r>
                        <w:rPr>
                          <w:rFonts w:ascii="Consolas" w:eastAsia="Calibri" w:hAnsi="Consolas" w:cs="Consolas"/>
                          <w:snapToGrid/>
                          <w:color w:val="87875F"/>
                          <w:sz w:val="20"/>
                          <w:highlight w:val="white"/>
                        </w:rPr>
                        <w:t xml:space="preserve"> map to xml. Here,</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w:t>
                      </w:r>
                      <w:proofErr w:type="spellStart"/>
                      <w:r>
                        <w:rPr>
                          <w:rFonts w:ascii="Consolas" w:eastAsia="Calibri" w:hAnsi="Consolas" w:cs="Consolas"/>
                          <w:snapToGrid/>
                          <w:color w:val="87875F"/>
                          <w:sz w:val="20"/>
                          <w:highlight w:val="white"/>
                        </w:rPr>
                        <w:t>operation_info</w:t>
                      </w:r>
                      <w:proofErr w:type="spellEnd"/>
                      <w:r>
                        <w:rPr>
                          <w:rFonts w:ascii="Consolas" w:eastAsia="Calibri" w:hAnsi="Consolas" w:cs="Consolas"/>
                          <w:snapToGrid/>
                          <w:color w:val="87875F"/>
                          <w:sz w:val="20"/>
                          <w:highlight w:val="white"/>
                        </w:rPr>
                        <w:t>' is used to differentiate between R, W, and R/W addresses in</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csv2xml.py code. See the section of the code that uses this field.</w:t>
                      </w:r>
                    </w:p>
                    <w:p w:rsidR="00006936" w:rsidRDefault="00006936" w:rsidP="00DF3348">
                      <w:pPr>
                        <w:autoSpaceDE w:val="0"/>
                        <w:autoSpaceDN w:val="0"/>
                        <w:adjustRightInd w:val="0"/>
                        <w:rPr>
                          <w:rFonts w:ascii="Consolas" w:eastAsia="Calibri" w:hAnsi="Consolas" w:cs="Consolas"/>
                          <w:snapToGrid/>
                          <w:color w:val="87875F"/>
                          <w:sz w:val="20"/>
                          <w:highlight w:val="white"/>
                        </w:rPr>
                      </w:pPr>
                    </w:p>
                    <w:p w:rsidR="00006936" w:rsidRDefault="00006936" w:rsidP="00DF3348">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[Additional Column/Field Indices]</w:t>
                      </w:r>
                    </w:p>
                    <w:p w:rsidR="00006936" w:rsidRDefault="00006936" w:rsidP="00DF3348">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operation_info</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8</w:t>
                      </w:r>
                    </w:p>
                    <w:p w:rsidR="00006936" w:rsidRDefault="00006936" w:rsidP="00DF3348">
                      <w:pPr>
                        <w:autoSpaceDE w:val="0"/>
                        <w:autoSpaceDN w:val="0"/>
                        <w:adjustRightInd w:val="0"/>
                        <w:rPr>
                          <w:rFonts w:ascii="Consolas" w:eastAsia="Calibri" w:hAnsi="Consolas" w:cs="Consolas"/>
                          <w:snapToGrid/>
                          <w:color w:val="5F5F00"/>
                          <w:sz w:val="20"/>
                          <w:highlight w:val="white"/>
                        </w:rPr>
                      </w:pPr>
                    </w:p>
                    <w:p w:rsidR="00006936" w:rsidRDefault="00006936" w:rsidP="00DF3348"/>
                  </w:txbxContent>
                </v:textbox>
                <w10:anchorlock/>
              </v:shape>
            </w:pict>
          </mc:Fallback>
        </mc:AlternateContent>
      </w:r>
    </w:p>
    <w:p w:rsidR="00DF3348" w:rsidRDefault="00F33FE3" w:rsidP="00F33FE3">
      <w:pPr>
        <w:pStyle w:val="FIGCAP1line"/>
      </w:pPr>
      <w:r>
        <w:t>Figure 5: User supplied custom columns.</w:t>
      </w:r>
    </w:p>
    <w:p w:rsidR="00DF3348" w:rsidRDefault="00DF3348" w:rsidP="00A11D95"/>
    <w:p w:rsidR="00F33FE3" w:rsidRDefault="00F33FE3" w:rsidP="00F33FE3">
      <w:pPr>
        <w:pStyle w:val="Heading3"/>
      </w:pPr>
      <w:bookmarkStart w:id="20" w:name="_Toc397593142"/>
      <w:r>
        <w:t>Function names</w:t>
      </w:r>
      <w:bookmarkEnd w:id="20"/>
    </w:p>
    <w:p w:rsidR="00F33FE3" w:rsidRDefault="00F33FE3" w:rsidP="00A11D95">
      <w:r>
        <w:t>This section lists the functions of the Modbus device that are exposed to the device driver interface. A list of function names and corresponding lists of synonyms must be provided. The synonyms are used for full and partial matches in the device driver map. The resulting MDL XML file will contain function blocks corresponding to the functions listed in this section. Further, when the device driver is generated from the XML, only the functions present in the XML file will have corresponding device driver code.</w:t>
      </w:r>
    </w:p>
    <w:p w:rsidR="00A11D95" w:rsidRDefault="00A11D95" w:rsidP="00A11D95">
      <w:r>
        <w:rPr>
          <w:noProof/>
        </w:rPr>
        <w:lastRenderedPageBreak/>
        <mc:AlternateContent>
          <mc:Choice Requires="wps">
            <w:drawing>
              <wp:inline distT="0" distB="0" distL="0" distR="0" wp14:anchorId="1005D295" wp14:editId="4A6C51D4">
                <wp:extent cx="5721350" cy="1763486"/>
                <wp:effectExtent l="0" t="0" r="12700" b="273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63486"/>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Listing</w:t>
                            </w:r>
                            <w:proofErr w:type="gramEnd"/>
                            <w:r>
                              <w:rPr>
                                <w:rFonts w:ascii="Consolas" w:eastAsia="Calibri" w:hAnsi="Consolas" w:cs="Consolas"/>
                                <w:snapToGrid/>
                                <w:color w:val="87875F"/>
                                <w:sz w:val="20"/>
                                <w:highlight w:val="white"/>
                              </w:rPr>
                              <w:t xml:space="preserve"> of all function names and comma separated list of searchable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synonyms</w:t>
                            </w:r>
                            <w:proofErr w:type="gramEnd"/>
                            <w:r>
                              <w:rPr>
                                <w:rFonts w:ascii="Consolas" w:eastAsia="Calibri" w:hAnsi="Consolas" w:cs="Consolas"/>
                                <w:snapToGrid/>
                                <w:color w:val="87875F"/>
                                <w:sz w:val="20"/>
                                <w:highlight w:val="white"/>
                              </w:rPr>
                              <w:t>.</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[Function Name Search Synonyms]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temperature</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temperature, Temperature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fan_relay_on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Relay1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Relay2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Relay3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Relay4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Relay5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temperature_set_point</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Occupied </w:t>
                            </w:r>
                            <w:proofErr w:type="spellStart"/>
                            <w:r>
                              <w:rPr>
                                <w:rFonts w:ascii="Consolas" w:eastAsia="Calibri" w:hAnsi="Consolas" w:cs="Consolas"/>
                                <w:snapToGrid/>
                                <w:color w:val="5F5F00"/>
                                <w:sz w:val="20"/>
                                <w:highlight w:val="white"/>
                              </w:rPr>
                              <w:t>setpoint</w:t>
                            </w:r>
                            <w:proofErr w:type="spellEnd"/>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txbxContent>
                      </wps:txbx>
                      <wps:bodyPr rot="0" vert="horz" wrap="square" lIns="91440" tIns="45720" rIns="91440" bIns="45720" anchor="t" anchorCtr="0">
                        <a:noAutofit/>
                      </wps:bodyPr>
                    </wps:wsp>
                  </a:graphicData>
                </a:graphic>
              </wp:inline>
            </w:drawing>
          </mc:Choice>
          <mc:Fallback>
            <w:pict>
              <v:shape id="_x0000_s1031" type="#_x0000_t202" style="width:450.5pt;height:1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Listing</w:t>
                      </w:r>
                      <w:proofErr w:type="gramEnd"/>
                      <w:r>
                        <w:rPr>
                          <w:rFonts w:ascii="Consolas" w:eastAsia="Calibri" w:hAnsi="Consolas" w:cs="Consolas"/>
                          <w:snapToGrid/>
                          <w:color w:val="87875F"/>
                          <w:sz w:val="20"/>
                          <w:highlight w:val="white"/>
                        </w:rPr>
                        <w:t xml:space="preserve"> of all function names and comma separated list of searchable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synonyms</w:t>
                      </w:r>
                      <w:proofErr w:type="gramEnd"/>
                      <w:r>
                        <w:rPr>
                          <w:rFonts w:ascii="Consolas" w:eastAsia="Calibri" w:hAnsi="Consolas" w:cs="Consolas"/>
                          <w:snapToGrid/>
                          <w:color w:val="87875F"/>
                          <w:sz w:val="20"/>
                          <w:highlight w:val="white"/>
                        </w:rPr>
                        <w:t>.</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[Function Name Search Synonyms]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temperature</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temperature, Temperature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fan_relay_on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Relay1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Relay2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Relay3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Relay4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Relay5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temperature_set_point</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Occupied </w:t>
                      </w:r>
                      <w:proofErr w:type="spellStart"/>
                      <w:r>
                        <w:rPr>
                          <w:rFonts w:ascii="Consolas" w:eastAsia="Calibri" w:hAnsi="Consolas" w:cs="Consolas"/>
                          <w:snapToGrid/>
                          <w:color w:val="5F5F00"/>
                          <w:sz w:val="20"/>
                          <w:highlight w:val="white"/>
                        </w:rPr>
                        <w:t>setpoint</w:t>
                      </w:r>
                      <w:proofErr w:type="spellEnd"/>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txbxContent>
                </v:textbox>
                <w10:anchorlock/>
              </v:shape>
            </w:pict>
          </mc:Fallback>
        </mc:AlternateContent>
      </w:r>
    </w:p>
    <w:p w:rsidR="00A11D95" w:rsidRPr="00A11D95" w:rsidRDefault="00F33FE3" w:rsidP="00F33FE3">
      <w:pPr>
        <w:pStyle w:val="FIGCAP1line"/>
      </w:pPr>
      <w:r>
        <w:t>Figure 6: Listing of all Modbus device functions for the device.</w:t>
      </w:r>
    </w:p>
    <w:p w:rsidR="009B1DDC" w:rsidRDefault="009B1DDC" w:rsidP="009B1DDC"/>
    <w:p w:rsidR="009B1DDC" w:rsidRDefault="009B1DDC" w:rsidP="009B1DDC">
      <w:pPr>
        <w:sectPr w:rsidR="009B1DDC" w:rsidSect="00447469">
          <w:headerReference w:type="default" r:id="rId27"/>
          <w:footerReference w:type="default" r:id="rId28"/>
          <w:headerReference w:type="first" r:id="rId29"/>
          <w:footerReference w:type="first" r:id="rId30"/>
          <w:pgSz w:w="12240" w:h="15840" w:code="1"/>
          <w:pgMar w:top="1440" w:right="1440" w:bottom="1440" w:left="1440" w:header="720" w:footer="720" w:gutter="0"/>
          <w:pgNumType w:start="1"/>
          <w:cols w:space="720"/>
          <w:docGrid w:linePitch="360"/>
        </w:sectPr>
      </w:pPr>
    </w:p>
    <w:p w:rsidR="009B1DDC" w:rsidRDefault="00F33FE3" w:rsidP="009B1DDC">
      <w:pPr>
        <w:sectPr w:rsidR="009B1DDC" w:rsidSect="00833A29">
          <w:pgSz w:w="15840" w:h="12240" w:orient="landscape" w:code="1"/>
          <w:pgMar w:top="144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686912" behindDoc="0" locked="0" layoutInCell="1" allowOverlap="1" wp14:editId="36B11C9B">
                <wp:simplePos x="0" y="0"/>
                <wp:positionH relativeFrom="column">
                  <wp:posOffset>1894840</wp:posOffset>
                </wp:positionH>
                <wp:positionV relativeFrom="paragraph">
                  <wp:posOffset>5010150</wp:posOffset>
                </wp:positionV>
                <wp:extent cx="4791075" cy="533400"/>
                <wp:effectExtent l="0" t="0" r="9525"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533400"/>
                        </a:xfrm>
                        <a:prstGeom prst="rect">
                          <a:avLst/>
                        </a:prstGeom>
                        <a:solidFill>
                          <a:srgbClr val="FFFFFF"/>
                        </a:solidFill>
                        <a:ln w="9525">
                          <a:noFill/>
                          <a:miter lim="800000"/>
                          <a:headEnd/>
                          <a:tailEnd/>
                        </a:ln>
                      </wps:spPr>
                      <wps:txbx>
                        <w:txbxContent>
                          <w:p w:rsidR="00006936" w:rsidRDefault="00006936" w:rsidP="00F33FE3">
                            <w:pPr>
                              <w:pStyle w:val="FIGCAP1line"/>
                            </w:pPr>
                            <w:r>
                              <w:t>Figure 7: Logical representation of the MDL XML file creation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49.2pt;margin-top:394.5pt;width:377.25pt;height: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" stroked="f">
                <v:textbox>
                  <w:txbxContent>
                    <w:p w:rsidR="00006936" w:rsidRDefault="00006936" w:rsidP="00F33FE3">
                      <w:pPr>
                        <w:pStyle w:val="FIGCAP1line"/>
                      </w:pPr>
                      <w:r>
                        <w:t>Figure 7: Logical representation of the MDL XML file creation</w:t>
                      </w:r>
                    </w:p>
                  </w:txbxContent>
                </v:textbox>
              </v:shape>
            </w:pict>
          </mc:Fallback>
        </mc:AlternateContent>
      </w:r>
      <w:r w:rsidR="00DF484D" w:rsidRPr="009B1DDC">
        <w:rPr>
          <w:noProof/>
        </w:rPr>
        <w:drawing>
          <wp:anchor distT="0" distB="0" distL="114300" distR="114300" simplePos="0" relativeHeight="251684864" behindDoc="0" locked="0" layoutInCell="1" allowOverlap="1" wp14:anchorId="388C1898" wp14:editId="71984C3E">
            <wp:simplePos x="0" y="0"/>
            <wp:positionH relativeFrom="column">
              <wp:posOffset>1250239</wp:posOffset>
            </wp:positionH>
            <wp:positionV relativeFrom="paragraph">
              <wp:posOffset>4212590</wp:posOffset>
            </wp:positionV>
            <wp:extent cx="6524625" cy="489585"/>
            <wp:effectExtent l="19050" t="0" r="28575" b="24765"/>
            <wp:wrapNone/>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r w:rsidR="00DF484D" w:rsidRPr="009B1DDC">
        <w:rPr>
          <w:noProof/>
        </w:rPr>
        <mc:AlternateContent>
          <mc:Choice Requires="wps">
            <w:drawing>
              <wp:anchor distT="0" distB="0" distL="114300" distR="114300" simplePos="0" relativeHeight="251670528" behindDoc="0" locked="0" layoutInCell="1" allowOverlap="1" wp14:anchorId="7AB1DC3C" wp14:editId="145AD16D">
                <wp:simplePos x="0" y="0"/>
                <wp:positionH relativeFrom="column">
                  <wp:posOffset>1787525</wp:posOffset>
                </wp:positionH>
                <wp:positionV relativeFrom="paragraph">
                  <wp:posOffset>-8255</wp:posOffset>
                </wp:positionV>
                <wp:extent cx="1242695" cy="381000"/>
                <wp:effectExtent l="0" t="0" r="0" b="0"/>
                <wp:wrapNone/>
                <wp:docPr id="3" name="TextBox 22"/>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Register table</w:t>
                            </w:r>
                          </w:p>
                        </w:txbxContent>
                      </wps:txbx>
                      <wps:bodyPr vert="horz" wrap="none" lIns="91440" tIns="45720" rIns="91440" bIns="45720" rtlCol="0">
                        <a:normAutofit/>
                      </wps:bodyPr>
                    </wps:wsp>
                  </a:graphicData>
                </a:graphic>
              </wp:anchor>
            </w:drawing>
          </mc:Choice>
          <mc:Fallback>
            <w:pict>
              <v:shape id="TextBox 22" o:spid="_x0000_s1033" type="#_x0000_t202" style="position:absolute;margin-left:140.75pt;margin-top:-.65pt;width:97.85pt;height:30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Register table</w:t>
                      </w:r>
                    </w:p>
                  </w:txbxContent>
                </v:textbox>
              </v:shape>
            </w:pict>
          </mc:Fallback>
        </mc:AlternateContent>
      </w:r>
      <w:r w:rsidR="00DF484D" w:rsidRPr="009B1DDC">
        <w:rPr>
          <w:noProof/>
        </w:rPr>
        <mc:AlternateContent>
          <mc:Choice Requires="wps">
            <w:drawing>
              <wp:anchor distT="0" distB="0" distL="114300" distR="114300" simplePos="0" relativeHeight="251669504" behindDoc="0" locked="0" layoutInCell="1" allowOverlap="1" wp14:anchorId="7B20FE2A" wp14:editId="3BC37A9C">
                <wp:simplePos x="0" y="0"/>
                <wp:positionH relativeFrom="column">
                  <wp:posOffset>7341235</wp:posOffset>
                </wp:positionH>
                <wp:positionV relativeFrom="paragraph">
                  <wp:posOffset>99060</wp:posOffset>
                </wp:positionV>
                <wp:extent cx="1242695" cy="381000"/>
                <wp:effectExtent l="0" t="0" r="0" b="0"/>
                <wp:wrapNone/>
                <wp:docPr id="2" name="TextBox 21"/>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wps:txbx>
                      <wps:bodyPr vert="horz" wrap="none" lIns="91440" tIns="45720" rIns="91440" bIns="45720" rtlCol="0">
                        <a:normAutofit/>
                      </wps:bodyPr>
                    </wps:wsp>
                  </a:graphicData>
                </a:graphic>
              </wp:anchor>
            </w:drawing>
          </mc:Choice>
          <mc:Fallback>
            <w:pict>
              <v:shape id="TextBox 21" o:spid="_x0000_s1034" type="#_x0000_t202" style="position:absolute;margin-left:578.05pt;margin-top:7.8pt;width:97.85pt;height:30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v:textbox>
              </v:shape>
            </w:pict>
          </mc:Fallback>
        </mc:AlternateContent>
      </w:r>
      <w:r w:rsidR="00DF484D" w:rsidRPr="009B1DDC">
        <w:rPr>
          <w:noProof/>
        </w:rPr>
        <mc:AlternateContent>
          <mc:Choice Requires="wps">
            <w:drawing>
              <wp:anchor distT="0" distB="0" distL="114300" distR="114300" simplePos="0" relativeHeight="251664384" behindDoc="0" locked="0" layoutInCell="1" allowOverlap="1" wp14:anchorId="55437522" wp14:editId="17F1779D">
                <wp:simplePos x="0" y="0"/>
                <wp:positionH relativeFrom="column">
                  <wp:posOffset>4438396</wp:posOffset>
                </wp:positionH>
                <wp:positionV relativeFrom="paragraph">
                  <wp:posOffset>863194</wp:posOffset>
                </wp:positionV>
                <wp:extent cx="1242695" cy="381000"/>
                <wp:effectExtent l="0" t="0" r="0" b="0"/>
                <wp:wrapNone/>
                <wp:docPr id="24" name="TextBox 23"/>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Parser</w:t>
                            </w:r>
                          </w:p>
                        </w:txbxContent>
                      </wps:txbx>
                      <wps:bodyPr vert="horz" wrap="none" lIns="91440" tIns="45720" rIns="91440" bIns="45720" rtlCol="0">
                        <a:normAutofit/>
                      </wps:bodyPr>
                    </wps:wsp>
                  </a:graphicData>
                </a:graphic>
              </wp:anchor>
            </w:drawing>
          </mc:Choice>
          <mc:Fallback>
            <w:pict>
              <v:shape id="TextBox 23" o:spid="_x0000_s1035" type="#_x0000_t202" style="position:absolute;margin-left:349.5pt;margin-top:67.95pt;width:97.85pt;height:30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Parser</w:t>
                      </w:r>
                    </w:p>
                  </w:txbxContent>
                </v:textbox>
              </v:shape>
            </w:pict>
          </mc:Fallback>
        </mc:AlternateContent>
      </w:r>
      <w:r w:rsidR="00DF484D" w:rsidRPr="009B1DDC">
        <w:rPr>
          <w:noProof/>
        </w:rPr>
        <w:drawing>
          <wp:anchor distT="0" distB="0" distL="114300" distR="114300" simplePos="0" relativeHeight="251667456" behindDoc="0" locked="0" layoutInCell="1" allowOverlap="1" wp14:anchorId="258688D8" wp14:editId="353C92E6">
            <wp:simplePos x="0" y="0"/>
            <wp:positionH relativeFrom="column">
              <wp:posOffset>3376930</wp:posOffset>
            </wp:positionH>
            <wp:positionV relativeFrom="paragraph">
              <wp:posOffset>1196340</wp:posOffset>
            </wp:positionV>
            <wp:extent cx="1701800" cy="1889125"/>
            <wp:effectExtent l="57150" t="57150" r="107950" b="111125"/>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633" t="5338" r="26311" b="25245"/>
                    <a:stretch/>
                  </pic:blipFill>
                  <pic:spPr bwMode="auto">
                    <a:xfrm>
                      <a:off x="0" y="0"/>
                      <a:ext cx="1701800" cy="1889125"/>
                    </a:xfrm>
                    <a:prstGeom prst="rect">
                      <a:avLst/>
                    </a:prstGeom>
                    <a:noFill/>
                    <a:ln w="6350">
                      <a:solidFill>
                        <a:srgbClr val="002060"/>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a:graphicData>
            </a:graphic>
          </wp:anchor>
        </w:drawing>
      </w:r>
      <w:r w:rsidR="00DF484D" w:rsidRPr="009B1DDC">
        <w:rPr>
          <w:noProof/>
        </w:rPr>
        <w:drawing>
          <wp:anchor distT="0" distB="0" distL="114300" distR="114300" simplePos="0" relativeHeight="251666432" behindDoc="0" locked="0" layoutInCell="1" allowOverlap="1" wp14:anchorId="6FDC3F85" wp14:editId="6F7DB378">
            <wp:simplePos x="0" y="0"/>
            <wp:positionH relativeFrom="column">
              <wp:posOffset>12065</wp:posOffset>
            </wp:positionH>
            <wp:positionV relativeFrom="paragraph">
              <wp:posOffset>455930</wp:posOffset>
            </wp:positionV>
            <wp:extent cx="2957195" cy="4016375"/>
            <wp:effectExtent l="0" t="0" r="0"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674" t="12339" r="13653" b="3823"/>
                    <a:stretch/>
                  </pic:blipFill>
                  <pic:spPr bwMode="auto">
                    <a:xfrm>
                      <a:off x="0" y="0"/>
                      <a:ext cx="2957195" cy="4016375"/>
                    </a:xfrm>
                    <a:prstGeom prst="flowChartDocumen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DF484D" w:rsidRPr="009B1DDC">
        <w:rPr>
          <w:noProof/>
        </w:rPr>
        <w:drawing>
          <wp:anchor distT="0" distB="0" distL="114300" distR="114300" simplePos="0" relativeHeight="251668480" behindDoc="0" locked="0" layoutInCell="1" allowOverlap="1" wp14:anchorId="445B00FF" wp14:editId="724220F5">
            <wp:simplePos x="0" y="0"/>
            <wp:positionH relativeFrom="column">
              <wp:posOffset>5409565</wp:posOffset>
            </wp:positionH>
            <wp:positionV relativeFrom="paragraph">
              <wp:posOffset>454406</wp:posOffset>
            </wp:positionV>
            <wp:extent cx="2728595" cy="3423920"/>
            <wp:effectExtent l="57150" t="57150" r="109855" b="62230"/>
            <wp:wrapNone/>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198" t="21367" r="14836" b="3670"/>
                    <a:stretch/>
                  </pic:blipFill>
                  <pic:spPr bwMode="auto">
                    <a:xfrm>
                      <a:off x="0" y="0"/>
                      <a:ext cx="2728595" cy="3423920"/>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a:graphicData>
            </a:graphic>
          </wp:anchor>
        </w:drawing>
      </w:r>
      <w:r w:rsidR="009B1DDC">
        <w:br w:type="page"/>
      </w:r>
    </w:p>
    <w:p w:rsidR="009B1DDC" w:rsidRDefault="009B1DDC" w:rsidP="009B1DDC"/>
    <w:p w:rsidR="009B1DDC" w:rsidRPr="009B1DDC" w:rsidRDefault="009B1DDC" w:rsidP="009B1DDC"/>
    <w:p w:rsidR="00EE39E0" w:rsidRDefault="007C504F" w:rsidP="007C504F">
      <w:pPr>
        <w:pStyle w:val="Heading1"/>
      </w:pPr>
      <w:bookmarkStart w:id="21" w:name="_Toc397593143"/>
      <w:bookmarkEnd w:id="12"/>
      <w:r>
        <w:t>DEVICE DRIVER GENERATOR</w:t>
      </w:r>
      <w:bookmarkEnd w:id="21"/>
    </w:p>
    <w:p w:rsidR="000B6CAE" w:rsidRPr="000B6CAE" w:rsidRDefault="000B6CAE" w:rsidP="000B6CAE">
      <w:r>
        <w:t>This section describes the dependencies and method to compile the C++ code for generating device drivers from the XML file generated by the parser.</w:t>
      </w:r>
    </w:p>
    <w:p w:rsidR="00104625" w:rsidRDefault="00006936" w:rsidP="007C504F">
      <w:pPr>
        <w:pStyle w:val="Heading2"/>
      </w:pPr>
      <w:bookmarkStart w:id="22" w:name="_Toc397593144"/>
      <w:r>
        <w:t xml:space="preserve">INSTALLATION and </w:t>
      </w:r>
      <w:r w:rsidR="000B6CAE">
        <w:t>DEPENDENCIES</w:t>
      </w:r>
      <w:bookmarkEnd w:id="22"/>
    </w:p>
    <w:p w:rsidR="000B6CAE" w:rsidRDefault="00006936" w:rsidP="00006936">
      <w:r w:rsidRPr="004C3204">
        <w:t xml:space="preserve">A checkout of the source code includes the necessary files for </w:t>
      </w:r>
      <w:r>
        <w:t xml:space="preserve">compiling and </w:t>
      </w:r>
      <w:r w:rsidRPr="004C3204">
        <w:t xml:space="preserve">using the software. This is </w:t>
      </w:r>
      <w:r>
        <w:t xml:space="preserve">C/C++ code with several external dependencies. A simple </w:t>
      </w:r>
      <w:proofErr w:type="spellStart"/>
      <w:r>
        <w:t>Makefile</w:t>
      </w:r>
      <w:proofErr w:type="spellEnd"/>
      <w:r>
        <w:t xml:space="preserve"> is supplied which should make the compilation straightforward.</w:t>
      </w:r>
    </w:p>
    <w:p w:rsidR="00006936" w:rsidRDefault="00006936" w:rsidP="00006936">
      <w:r>
        <w:t>The following are the library dependencies:</w:t>
      </w:r>
    </w:p>
    <w:p w:rsidR="00006936" w:rsidRDefault="00006936" w:rsidP="00006936">
      <w:pPr>
        <w:pStyle w:val="ListParagraph"/>
        <w:numPr>
          <w:ilvl w:val="0"/>
          <w:numId w:val="14"/>
        </w:numPr>
      </w:pPr>
      <w:proofErr w:type="spellStart"/>
      <w:r w:rsidRPr="00006936">
        <w:t>libmodbus</w:t>
      </w:r>
      <w:proofErr w:type="spellEnd"/>
    </w:p>
    <w:p w:rsidR="00006936" w:rsidRDefault="00006936" w:rsidP="00006936">
      <w:pPr>
        <w:pStyle w:val="ListParagraph"/>
        <w:numPr>
          <w:ilvl w:val="0"/>
          <w:numId w:val="14"/>
        </w:numPr>
      </w:pPr>
      <w:proofErr w:type="spellStart"/>
      <w:r>
        <w:t>libxml</w:t>
      </w:r>
      <w:proofErr w:type="spellEnd"/>
      <w:r>
        <w:t>++ 2.6</w:t>
      </w:r>
    </w:p>
    <w:p w:rsidR="00006936" w:rsidRDefault="00006936" w:rsidP="00006936">
      <w:pPr>
        <w:pStyle w:val="ListParagraph"/>
        <w:numPr>
          <w:ilvl w:val="0"/>
          <w:numId w:val="14"/>
        </w:numPr>
      </w:pPr>
      <w:proofErr w:type="spellStart"/>
      <w:r>
        <w:t>stl</w:t>
      </w:r>
      <w:proofErr w:type="spellEnd"/>
    </w:p>
    <w:p w:rsidR="00006936" w:rsidRDefault="00006936" w:rsidP="00006936"/>
    <w:p w:rsidR="00006936" w:rsidRPr="000B6CAE" w:rsidRDefault="00006936" w:rsidP="00006936">
      <w:r>
        <w:t>An executable named ‘</w:t>
      </w:r>
      <w:r w:rsidRPr="00006936">
        <w:t>mdl2code</w:t>
      </w:r>
      <w:r>
        <w:t>’ is created after compiling the source code.</w:t>
      </w:r>
    </w:p>
    <w:p w:rsidR="007C504F" w:rsidRDefault="000B6CAE" w:rsidP="007C504F">
      <w:pPr>
        <w:pStyle w:val="Heading2"/>
      </w:pPr>
      <w:bookmarkStart w:id="23" w:name="_Toc397593145"/>
      <w:r>
        <w:t>DEVICE DRIVER GENERATION</w:t>
      </w:r>
      <w:bookmarkEnd w:id="23"/>
    </w:p>
    <w:p w:rsidR="000B6CAE" w:rsidRDefault="00006936" w:rsidP="009B1DDC">
      <w:pPr>
        <w:sectPr w:rsidR="000B6CAE" w:rsidSect="00833A29">
          <w:pgSz w:w="12240" w:h="15840" w:code="1"/>
          <w:pgMar w:top="1440" w:right="1440" w:bottom="1440" w:left="1440" w:header="720" w:footer="720" w:gutter="0"/>
          <w:cols w:space="720"/>
          <w:docGrid w:linePitch="360"/>
        </w:sectPr>
      </w:pPr>
      <w:r>
        <w:t xml:space="preserve">The executable ‘mdl2code’ </w:t>
      </w:r>
      <w:proofErr w:type="spellStart"/>
      <w:r>
        <w:t>accets</w:t>
      </w:r>
      <w:proofErr w:type="spellEnd"/>
      <w:r>
        <w:t xml:space="preserve"> one argument which is the MDL XML file name that has been generated using the CSV parser (or is has been hand created)</w:t>
      </w:r>
      <w:r w:rsidR="00AB6054">
        <w:t xml:space="preserve">. </w:t>
      </w:r>
      <w:r w:rsidR="00FB6205">
        <w:t xml:space="preserve">The executable </w:t>
      </w:r>
      <w:proofErr w:type="gramStart"/>
      <w:r w:rsidR="00FB6205">
        <w:t xml:space="preserve">creates </w:t>
      </w:r>
      <w:r w:rsidR="00AB6054">
        <w:t xml:space="preserve"> &lt;</w:t>
      </w:r>
      <w:proofErr w:type="spellStart"/>
      <w:proofErr w:type="gramEnd"/>
      <w:r w:rsidR="00AB6054">
        <w:t>device_name</w:t>
      </w:r>
      <w:proofErr w:type="spellEnd"/>
      <w:r w:rsidR="00AB6054">
        <w:t>&gt;</w:t>
      </w:r>
      <w:r w:rsidR="00A11D95">
        <w:t xml:space="preserve"> &gt;</w:t>
      </w:r>
      <w:r w:rsidR="00AB6054">
        <w:t>.h and &lt;</w:t>
      </w:r>
      <w:proofErr w:type="spellStart"/>
      <w:r w:rsidR="00AB6054">
        <w:t>device_name</w:t>
      </w:r>
      <w:proofErr w:type="spellEnd"/>
      <w:r w:rsidR="00AB6054">
        <w:t>&gt;.cc</w:t>
      </w:r>
      <w:r w:rsidR="00FB6205">
        <w:t xml:space="preserve"> files which are the corresponding device driver files for the supplied MDL XML</w:t>
      </w:r>
      <w:r w:rsidR="00AB6054">
        <w:t>.</w:t>
      </w:r>
      <w:r w:rsidR="00A11D95">
        <w:t xml:space="preserve"> Spaces</w:t>
      </w:r>
      <w:r w:rsidR="00FB6205">
        <w:t xml:space="preserve">, if any, </w:t>
      </w:r>
      <w:r w:rsidR="00A11D95">
        <w:t xml:space="preserve">in the </w:t>
      </w:r>
      <w:r w:rsidR="00FB6205">
        <w:t xml:space="preserve">device name are replaced </w:t>
      </w:r>
      <w:r w:rsidR="00A11D95">
        <w:t>with underscores</w:t>
      </w:r>
      <w:r w:rsidR="00FB6205">
        <w:t xml:space="preserve"> to create the filenames of the generated </w:t>
      </w:r>
      <w:proofErr w:type="gramStart"/>
      <w:r w:rsidR="00FB6205">
        <w:t>code</w:t>
      </w:r>
      <w:proofErr w:type="gramEnd"/>
      <w:r w:rsidR="00A11D95">
        <w:t>.</w:t>
      </w:r>
    </w:p>
    <w:p w:rsidR="009B1DDC" w:rsidRDefault="00FB6205" w:rsidP="009B1DDC">
      <w:pPr>
        <w:sectPr w:rsidR="009B1DDC" w:rsidSect="00833A29">
          <w:pgSz w:w="15840" w:h="12240" w:orient="landscape" w:code="1"/>
          <w:pgMar w:top="144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688960" behindDoc="0" locked="0" layoutInCell="1" allowOverlap="1" wp14:anchorId="1C38A8F2" wp14:editId="44B61FD5">
                <wp:simplePos x="0" y="0"/>
                <wp:positionH relativeFrom="column">
                  <wp:posOffset>2047240</wp:posOffset>
                </wp:positionH>
                <wp:positionV relativeFrom="paragraph">
                  <wp:posOffset>5162550</wp:posOffset>
                </wp:positionV>
                <wp:extent cx="4791075" cy="533400"/>
                <wp:effectExtent l="0" t="0" r="9525"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533400"/>
                        </a:xfrm>
                        <a:prstGeom prst="rect">
                          <a:avLst/>
                        </a:prstGeom>
                        <a:solidFill>
                          <a:srgbClr val="FFFFFF"/>
                        </a:solidFill>
                        <a:ln w="9525">
                          <a:noFill/>
                          <a:miter lim="800000"/>
                          <a:headEnd/>
                          <a:tailEnd/>
                        </a:ln>
                      </wps:spPr>
                      <wps:txbx>
                        <w:txbxContent>
                          <w:p w:rsidR="00FB6205" w:rsidRDefault="00FB6205" w:rsidP="00FB6205">
                            <w:pPr>
                              <w:pStyle w:val="FIGCAP1line"/>
                            </w:pPr>
                            <w:r>
                              <w:t>Figure 8</w:t>
                            </w:r>
                            <w:r>
                              <w:t xml:space="preserve">: Logical representation of the </w:t>
                            </w:r>
                            <w:r>
                              <w:t xml:space="preserve">device driver </w:t>
                            </w:r>
                            <w:r>
                              <w:t>creation</w:t>
                            </w:r>
                            <w:r w:rsidR="00833A2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61.2pt;margin-top:406.5pt;width:377.25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" stroked="f">
                <v:textbox>
                  <w:txbxContent>
                    <w:p w:rsidR="00FB6205" w:rsidRDefault="00FB6205" w:rsidP="00FB6205">
                      <w:pPr>
                        <w:pStyle w:val="FIGCAP1line"/>
                      </w:pPr>
                      <w:r>
                        <w:t>Figure 8</w:t>
                      </w:r>
                      <w:r>
                        <w:t xml:space="preserve">: Logical representation of the </w:t>
                      </w:r>
                      <w:r>
                        <w:t xml:space="preserve">device driver </w:t>
                      </w:r>
                      <w:r>
                        <w:t>creation</w:t>
                      </w:r>
                      <w:r w:rsidR="00833A29">
                        <w:t>.</w:t>
                      </w:r>
                    </w:p>
                  </w:txbxContent>
                </v:textbox>
              </v:shape>
            </w:pict>
          </mc:Fallback>
        </mc:AlternateContent>
      </w:r>
      <w:r w:rsidR="00E623FA" w:rsidRPr="009B1DDC">
        <w:rPr>
          <w:noProof/>
        </w:rPr>
        <mc:AlternateContent>
          <mc:Choice Requires="wps">
            <w:drawing>
              <wp:anchor distT="0" distB="0" distL="114300" distR="114300" simplePos="0" relativeHeight="251680768" behindDoc="0" locked="0" layoutInCell="1" allowOverlap="1" wp14:anchorId="4FF8AC4C" wp14:editId="11F6ADCD">
                <wp:simplePos x="0" y="0"/>
                <wp:positionH relativeFrom="column">
                  <wp:posOffset>6267450</wp:posOffset>
                </wp:positionH>
                <wp:positionV relativeFrom="paragraph">
                  <wp:posOffset>-89865</wp:posOffset>
                </wp:positionV>
                <wp:extent cx="1242695" cy="381000"/>
                <wp:effectExtent l="0" t="0" r="0" b="0"/>
                <wp:wrapNone/>
                <wp:docPr id="19" name="TextBox 17"/>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header</w:t>
                            </w:r>
                          </w:p>
                        </w:txbxContent>
                      </wps:txbx>
                      <wps:bodyPr vert="horz" wrap="none" lIns="91440" tIns="45720" rIns="91440" bIns="45720" rtlCol="0">
                        <a:normAutofit/>
                      </wps:bodyPr>
                    </wps:wsp>
                  </a:graphicData>
                </a:graphic>
              </wp:anchor>
            </w:drawing>
          </mc:Choice>
          <mc:Fallback>
            <w:pict>
              <v:shape id="TextBox 17" o:spid="_x0000_s1037" type="#_x0000_t202" style="position:absolute;margin-left:493.5pt;margin-top:-7.1pt;width:97.85pt;height:30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header</w:t>
                      </w:r>
                    </w:p>
                  </w:txbxContent>
                </v:textbox>
              </v:shape>
            </w:pict>
          </mc:Fallback>
        </mc:AlternateContent>
      </w:r>
      <w:r w:rsidR="00E623FA" w:rsidRPr="009B1DDC">
        <w:rPr>
          <w:noProof/>
        </w:rPr>
        <mc:AlternateContent>
          <mc:Choice Requires="wps">
            <w:drawing>
              <wp:anchor distT="0" distB="0" distL="114300" distR="114300" simplePos="0" relativeHeight="251681792" behindDoc="0" locked="0" layoutInCell="1" allowOverlap="1" wp14:anchorId="57E77896" wp14:editId="6609F399">
                <wp:simplePos x="0" y="0"/>
                <wp:positionH relativeFrom="column">
                  <wp:posOffset>7233285</wp:posOffset>
                </wp:positionH>
                <wp:positionV relativeFrom="paragraph">
                  <wp:posOffset>758190</wp:posOffset>
                </wp:positionV>
                <wp:extent cx="1242695" cy="381000"/>
                <wp:effectExtent l="0" t="0" r="0" b="0"/>
                <wp:wrapNone/>
                <wp:docPr id="20" name="TextBox 18"/>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sources</w:t>
                            </w:r>
                          </w:p>
                        </w:txbxContent>
                      </wps:txbx>
                      <wps:bodyPr vert="horz" wrap="none" lIns="91440" tIns="45720" rIns="91440" bIns="45720" rtlCol="0">
                        <a:normAutofit/>
                      </wps:bodyPr>
                    </wps:wsp>
                  </a:graphicData>
                </a:graphic>
              </wp:anchor>
            </w:drawing>
          </mc:Choice>
          <mc:Fallback>
            <w:pict>
              <v:shape id="TextBox 18" o:spid="_x0000_s1038" type="#_x0000_t202" style="position:absolute;margin-left:569.55pt;margin-top:59.7pt;width:97.85pt;height:30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sources</w:t>
                      </w:r>
                    </w:p>
                  </w:txbxContent>
                </v:textbox>
              </v:shape>
            </w:pict>
          </mc:Fallback>
        </mc:AlternateContent>
      </w:r>
      <w:r w:rsidR="009B1DDC" w:rsidRPr="009B1DDC">
        <w:rPr>
          <w:noProof/>
        </w:rPr>
        <w:drawing>
          <wp:anchor distT="0" distB="0" distL="114300" distR="114300" simplePos="0" relativeHeight="251683840" behindDoc="0" locked="0" layoutInCell="1" allowOverlap="1" wp14:anchorId="26D31E02" wp14:editId="0C32FC03">
            <wp:simplePos x="0" y="0"/>
            <wp:positionH relativeFrom="column">
              <wp:posOffset>760247</wp:posOffset>
            </wp:positionH>
            <wp:positionV relativeFrom="paragraph">
              <wp:posOffset>4146906</wp:posOffset>
            </wp:positionV>
            <wp:extent cx="6692900" cy="489585"/>
            <wp:effectExtent l="19050" t="0" r="31750" b="24765"/>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page">
              <wp14:pctWidth>0</wp14:pctWidth>
            </wp14:sizeRelH>
            <wp14:sizeRelV relativeFrom="page">
              <wp14:pctHeight>0</wp14:pctHeight>
            </wp14:sizeRelV>
          </wp:anchor>
        </w:drawing>
      </w:r>
      <w:r w:rsidR="009B1DDC">
        <w:rPr>
          <w:noProof/>
          <w:snapToGrid/>
        </w:rPr>
        <mc:AlternateContent>
          <mc:Choice Requires="wpg">
            <w:drawing>
              <wp:anchor distT="0" distB="0" distL="114300" distR="114300" simplePos="0" relativeHeight="251679744" behindDoc="0" locked="0" layoutInCell="1" allowOverlap="1" wp14:anchorId="1AFAA4EE" wp14:editId="1C960DE3">
                <wp:simplePos x="0" y="0"/>
                <wp:positionH relativeFrom="column">
                  <wp:posOffset>5364607</wp:posOffset>
                </wp:positionH>
                <wp:positionV relativeFrom="paragraph">
                  <wp:posOffset>224231</wp:posOffset>
                </wp:positionV>
                <wp:extent cx="2924175" cy="4552950"/>
                <wp:effectExtent l="57150" t="57150" r="104775" b="95250"/>
                <wp:wrapNone/>
                <wp:docPr id="25" name="Group 25"/>
                <wp:cNvGraphicFramePr/>
                <a:graphic xmlns:a="http://schemas.openxmlformats.org/drawingml/2006/main">
                  <a:graphicData uri="http://schemas.microsoft.com/office/word/2010/wordprocessingGroup">
                    <wpg:wgp>
                      <wpg:cNvGrpSpPr/>
                      <wpg:grpSpPr>
                        <a:xfrm>
                          <a:off x="0" y="0"/>
                          <a:ext cx="2924175" cy="4552950"/>
                          <a:chOff x="0" y="0"/>
                          <a:chExt cx="2924175" cy="4552950"/>
                        </a:xfrm>
                      </wpg:grpSpPr>
                      <pic:pic xmlns:pic="http://schemas.openxmlformats.org/drawingml/2006/picture">
                        <pic:nvPicPr>
                          <pic:cNvPr id="6148" name="Picture 4"/>
                          <pic:cNvPicPr>
                            <a:picLocks noChangeAspect="1"/>
                          </pic:cNvPicPr>
                        </pic:nvPicPr>
                        <pic:blipFill rotWithShape="1">
                          <a:blip r:embed="rId44" cstate="print">
                            <a:extLst>
                              <a:ext uri="{28A0092B-C50C-407E-A947-70E740481C1C}">
                                <a14:useLocalDpi xmlns:a14="http://schemas.microsoft.com/office/drawing/2010/main" val="0"/>
                              </a:ext>
                            </a:extLst>
                          </a:blip>
                          <a:srcRect l="7878" t="8759" r="23338" b="7330"/>
                          <a:stretch/>
                        </pic:blipFill>
                        <pic:spPr bwMode="auto">
                          <a:xfrm>
                            <a:off x="657225" y="866775"/>
                            <a:ext cx="2266950" cy="3686175"/>
                          </a:xfrm>
                          <a:prstGeom prst="flowChartMulti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pic:pic xmlns:pic="http://schemas.openxmlformats.org/drawingml/2006/picture">
                        <pic:nvPicPr>
                          <pic:cNvPr id="6147" name="Picture 3"/>
                          <pic:cNvPicPr>
                            <a:picLocks noChangeAspect="1"/>
                          </pic:cNvPicPr>
                        </pic:nvPicPr>
                        <pic:blipFill rotWithShape="1">
                          <a:blip r:embed="rId45" cstate="print">
                            <a:extLst>
                              <a:ext uri="{28A0092B-C50C-407E-A947-70E740481C1C}">
                                <a14:useLocalDpi xmlns:a14="http://schemas.microsoft.com/office/drawing/2010/main" val="0"/>
                              </a:ext>
                            </a:extLst>
                          </a:blip>
                          <a:srcRect l="7878" t="8877" r="29807" b="15023"/>
                          <a:stretch/>
                        </pic:blipFill>
                        <pic:spPr bwMode="auto">
                          <a:xfrm>
                            <a:off x="0" y="0"/>
                            <a:ext cx="1876425" cy="3057525"/>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wpg:wgp>
                  </a:graphicData>
                </a:graphic>
              </wp:anchor>
            </w:drawing>
          </mc:Choice>
          <mc:Fallback>
            <w:pict>
              <v:group id="Group 25" o:spid="_x0000_s1026" style="position:absolute;margin-left:422.4pt;margin-top:17.65pt;width:230.25pt;height:358.5pt;z-index:251679744" coordsize="29241,45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6572;top:8667;width:22669;height:36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tKhi9AAAA3QAAAA8AAABkcnMvZG93bnJldi54bWxET7sKwjAU3QX/IVzBTVNFRKtpEUF09TW4&#10;XZtrW2xuShO1+vVmEBwP571MW1OJJzWutKxgNIxAEGdWl5wrOB03gxkI55E1VpZJwZscpEm3s8RY&#10;2xfv6XnwuQgh7GJUUHhfx1K6rCCDbmhr4sDdbGPQB9jkUjf4CuGmkuMomkqDJYeGAmtaF5TdDw+j&#10;wEu+bszsHLW2upw/2/dcZ3etVL/XrhYgPLX+L/65d1rBdDQJc8Ob8ARk8gU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im0qGL0AAADdAAAADwAAAAAAAAAAAAAAAACfAgAAZHJz&#10;L2Rvd25yZXYueG1sUEsFBgAAAAAEAAQA9wAAAIkDAAAAAA==&#10;" fillcolor="#4f81bd [3204]" stroked="t" strokecolor="black [3213]">
                  <v:imagedata r:id="rId46" o:title="" croptop="5740f" cropbottom="4804f" cropleft="5163f" cropright="15295f"/>
                  <v:shadow on="t" color="black" opacity="26214f" origin="-.5,-.5" offset=".74836mm,.74836mm"/>
                  <v:path arrowok="t"/>
                </v:shape>
                <v:shape id="Picture 3" o:spid="_x0000_s1028" type="#_x0000_t75" style="position:absolute;width:18764;height:30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cmu/GAAAA3QAAAA8AAABkcnMvZG93bnJldi54bWxEj0FrAjEUhO+C/yG8greaKKJla5RFqHgQ&#10;Sq2C3h6b183azct2E3X9902h4HGYmW+Y+bJztbhSGyrPGkZDBYK48KbiUsP+8+35BUSIyAZrz6Th&#10;TgGWi35vjpnxN/6g6y6WIkE4ZKjBxthkUobCksMw9A1x8r586zAm2ZbStHhLcFfLsVJT6bDitGCx&#10;oZWl4nt3cRpOx/d9Xv/c1ewQVJGfzuutPY+1Hjx1+SuISF18hP/bG6NhOprM4O9NegJy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9ya78YAAADdAAAADwAAAAAAAAAAAAAA&#10;AACfAgAAZHJzL2Rvd25yZXYueG1sUEsFBgAAAAAEAAQA9wAAAJIDAAAAAA==&#10;" fillcolor="#4f81bd [3204]" stroked="t" strokecolor="black [3213]">
                  <v:imagedata r:id="rId47" o:title="" croptop="5818f" cropbottom="9845f" cropleft="5163f" cropright="19534f"/>
                  <v:shadow on="t" color="black" opacity="26214f" origin="-.5,-.5" offset=".74836mm,.74836mm"/>
                  <v:path arrowok="t"/>
                </v:shape>
              </v:group>
            </w:pict>
          </mc:Fallback>
        </mc:AlternateContent>
      </w:r>
      <w:r w:rsidR="009B1DDC" w:rsidRPr="009B1DDC">
        <w:rPr>
          <w:noProof/>
        </w:rPr>
        <w:drawing>
          <wp:anchor distT="0" distB="0" distL="114300" distR="114300" simplePos="0" relativeHeight="251675648" behindDoc="0" locked="0" layoutInCell="1" allowOverlap="1" wp14:anchorId="439F859F" wp14:editId="59D5FB87">
            <wp:simplePos x="0" y="0"/>
            <wp:positionH relativeFrom="column">
              <wp:posOffset>-114300</wp:posOffset>
            </wp:positionH>
            <wp:positionV relativeFrom="paragraph">
              <wp:posOffset>706755</wp:posOffset>
            </wp:positionV>
            <wp:extent cx="2792730" cy="3505200"/>
            <wp:effectExtent l="57150" t="57150" r="121920" b="57150"/>
            <wp:wrapNone/>
            <wp:docPr id="5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198" t="21367" r="14836" b="3670"/>
                    <a:stretch/>
                  </pic:blipFill>
                  <pic:spPr bwMode="auto">
                    <a:xfrm>
                      <a:off x="0" y="0"/>
                      <a:ext cx="2792730" cy="3505200"/>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a:graphicData>
            </a:graphic>
          </wp:anchor>
        </w:drawing>
      </w:r>
      <w:r w:rsidR="009B1DDC">
        <w:rPr>
          <w:noProof/>
          <w:snapToGrid/>
        </w:rPr>
        <mc:AlternateContent>
          <mc:Choice Requires="wpg">
            <w:drawing>
              <wp:anchor distT="0" distB="0" distL="114300" distR="114300" simplePos="0" relativeHeight="251677696" behindDoc="0" locked="0" layoutInCell="1" allowOverlap="1" wp14:anchorId="011F50EC" wp14:editId="29703046">
                <wp:simplePos x="0" y="0"/>
                <wp:positionH relativeFrom="column">
                  <wp:posOffset>2778760</wp:posOffset>
                </wp:positionH>
                <wp:positionV relativeFrom="paragraph">
                  <wp:posOffset>1035202</wp:posOffset>
                </wp:positionV>
                <wp:extent cx="2436495" cy="2477770"/>
                <wp:effectExtent l="57150" t="57150" r="40005" b="17780"/>
                <wp:wrapNone/>
                <wp:docPr id="26" name="Group 26"/>
                <wp:cNvGraphicFramePr/>
                <a:graphic xmlns:a="http://schemas.openxmlformats.org/drawingml/2006/main">
                  <a:graphicData uri="http://schemas.microsoft.com/office/word/2010/wordprocessingGroup">
                    <wpg:wgp>
                      <wpg:cNvGrpSpPr/>
                      <wpg:grpSpPr>
                        <a:xfrm>
                          <a:off x="0" y="0"/>
                          <a:ext cx="2436495" cy="2477770"/>
                          <a:chOff x="0" y="0"/>
                          <a:chExt cx="2436571" cy="2478024"/>
                        </a:xfrm>
                      </wpg:grpSpPr>
                      <pic:pic xmlns:pic="http://schemas.openxmlformats.org/drawingml/2006/picture">
                        <pic:nvPicPr>
                          <pic:cNvPr id="6146" name="Picture 2"/>
                          <pic:cNvPicPr>
                            <a:picLocks noChangeAspect="1"/>
                          </pic:cNvPicPr>
                        </pic:nvPicPr>
                        <pic:blipFill rotWithShape="1">
                          <a:blip r:embed="rId48" cstate="print">
                            <a:extLst>
                              <a:ext uri="{28A0092B-C50C-407E-A947-70E740481C1C}">
                                <a14:useLocalDpi xmlns:a14="http://schemas.microsoft.com/office/drawing/2010/main" val="0"/>
                              </a:ext>
                            </a:extLst>
                          </a:blip>
                          <a:srcRect l="8405" t="17812" r="4512" b="7469"/>
                          <a:stretch/>
                        </pic:blipFill>
                        <pic:spPr bwMode="auto">
                          <a:xfrm>
                            <a:off x="0" y="0"/>
                            <a:ext cx="2355494" cy="1741017"/>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wps:wsp>
                        <wps:cNvPr id="17" name="Rounded Rectangle 6"/>
                        <wps:cNvSpPr/>
                        <wps:spPr>
                          <a:xfrm>
                            <a:off x="226771" y="877824"/>
                            <a:ext cx="2209800" cy="1600200"/>
                          </a:xfrm>
                          <a:prstGeom prst="roundRect">
                            <a:avLst>
                              <a:gd name="adj" fmla="val 6924"/>
                            </a:avLst>
                          </a:prstGeom>
                          <a:noFill/>
                        </wps:spPr>
                        <wps:style>
                          <a:lnRef idx="2">
                            <a:schemeClr val="accent5"/>
                          </a:lnRef>
                          <a:fillRef idx="1">
                            <a:schemeClr val="lt1"/>
                          </a:fillRef>
                          <a:effectRef idx="0">
                            <a:schemeClr val="accent5"/>
                          </a:effectRef>
                          <a:fontRef idx="minor">
                            <a:schemeClr val="dk1"/>
                          </a:fontRef>
                        </wps:style>
                        <wps:bodyPr rtlCol="0" anchor="ctr"/>
                      </wps:wsp>
                      <wps:wsp>
                        <wps:cNvPr id="18" name="Rounded Rectangle 4"/>
                        <wps:cNvSpPr/>
                        <wps:spPr>
                          <a:xfrm>
                            <a:off x="380390" y="1104595"/>
                            <a:ext cx="1905000" cy="5334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XML Validation</w:t>
                              </w:r>
                            </w:p>
                          </w:txbxContent>
                        </wps:txbx>
                        <wps:bodyPr rtlCol="0" anchor="ctr"/>
                      </wps:wsp>
                      <wps:wsp>
                        <wps:cNvPr id="12" name="Rounded Rectangle 11"/>
                        <wps:cNvSpPr/>
                        <wps:spPr>
                          <a:xfrm>
                            <a:off x="409651" y="1741017"/>
                            <a:ext cx="1905000" cy="5334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Code Generation</w:t>
                              </w:r>
                            </w:p>
                          </w:txbxContent>
                        </wps:txbx>
                        <wps:bodyPr rtlCol="0" anchor="ctr"/>
                      </wps:wsp>
                    </wpg:wgp>
                  </a:graphicData>
                </a:graphic>
              </wp:anchor>
            </w:drawing>
          </mc:Choice>
          <mc:Fallback>
            <w:pict>
              <v:group id="Group 26" o:spid="_x0000_s1039" style="position:absolute;margin-left:218.8pt;margin-top:81.5pt;width:191.85pt;height:195.1pt;z-index:251677696;mso-position-horizontal-relative:text;mso-position-vertical-relative:text" coordsize="24365,2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0" type="#_x0000_t75" style="position:absolute;width:23554;height:17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DXgTGAAAA3QAAAA8AAABkcnMvZG93bnJldi54bWxEj0FrwkAUhO8F/8PyBG91k2JDia6iRaG9&#10;FDQieHtkn0kw+zbsrpr013cLhR6HmfmGWax604o7Od9YVpBOExDEpdUNVwqOxe75DYQPyBpby6Rg&#10;IA+r5ehpgbm2D97T/RAqESHsc1RQh9DlUvqyJoN+ajvi6F2sMxiidJXUDh8Rblr5kiSZNNhwXKix&#10;o/eayuvhZhS4Teq+Brl/Hb6r0+dZ+iLb3gqlJuN+PQcRqA//4b/2h1aQpbMMft/EJ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NeBMYAAADdAAAADwAAAAAAAAAAAAAA&#10;AACfAgAAZHJzL2Rvd25yZXYueG1sUEsFBgAAAAAEAAQA9wAAAJIDAAAAAA==&#10;" fillcolor="#4f81bd [3204]" stroked="t" strokecolor="black [3213]">
                  <v:imagedata r:id="rId49" o:title="" croptop="11673f" cropbottom="4895f" cropleft="5508f" cropright="2957f"/>
                  <v:shadow on="t" color="black" opacity="26214f" origin="-.5,-.5" offset=".74836mm,.74836mm"/>
                  <v:path arrowok="t"/>
                </v:shape>
                <v:roundrect id="Rounded Rectangle 6" o:spid="_x0000_s1041" style="position:absolute;left:2267;top:8778;width:22098;height:16002;visibility:visible;mso-wrap-style:square;v-text-anchor:middle" arcsize="453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hAb8A&#10;AADbAAAADwAAAGRycy9kb3ducmV2LnhtbERPzYrCMBC+L/gOYQRva6rsrlKNIrJK2ZupDzA0Y1ts&#10;JiWJWt/eLCzsbT6+31lvB9uJO/nQOlYwm2YgiCtnWq4VnMvD+xJEiMgGO8ek4EkBtpvR2xpz4x58&#10;oruOtUghHHJU0MTY51KGqiGLYep64sRdnLcYE/S1NB4fKdx2cp5lX9Jiy6mhwZ72DVVXfbMKDre6&#10;9CfSXH7rn+LqPvbHz0IrNRkPuxWISEP8F/+5C5PmL+D3l3S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peEBvwAAANsAAAAPAAAAAAAAAAAAAAAAAJgCAABkcnMvZG93bnJl&#10;di54bWxQSwUGAAAAAAQABAD1AAAAhAMAAAAA&#10;" filled="f" strokecolor="#4bacc6 [3208]" strokeweight="2pt"/>
                <v:roundrect id="Rounded Rectangle 4" o:spid="_x0000_s1042" style="position:absolute;left:3803;top:11045;width:1905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vHsYA&#10;AADbAAAADwAAAGRycy9kb3ducmV2LnhtbESPT2/CMAzF70j7DpEn7QbpmLQ/HQGhCaadkKCI7Wg1&#10;XtvROF2S0fLt8WESN1vv+b2fZ4vBtepEITaeDdxPMlDEpbcNVwb2xXr8DComZIutZzJwpgiL+c1o&#10;hrn1PW/ptEuVkhCOORqoU+pyrWNZk8M48R2xaN8+OEyyhkrbgL2Eu1ZPs+xRO2xYGmrs6K2m8rj7&#10;cwY2Dx2/fC6L4/v+sPr96b+epociGHN3OyxfQSUa0tX8f/1hBV9g5RcZQM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pvHsYAAADb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textbo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XML Validation</w:t>
                        </w:r>
                      </w:p>
                    </w:txbxContent>
                  </v:textbox>
                </v:roundrect>
                <v:roundrect id="Rounded Rectangle 11" o:spid="_x0000_s1043" style="position:absolute;left:4096;top:17410;width:1905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AQJcIA&#10;AADbAAAADwAAAGRycy9kb3ducmV2LnhtbERPTWvDMAy9D/ofjAq9Lc4CKyOrG0YgsEF7aJexq4i1&#10;JG0sB9trk39fFwa76fE+tSkmM4gLOd9bVvCUpCCIG6t7bhXUn9XjCwgfkDUOlknBTB6K7eJhg7m2&#10;Vz7Q5RhaEUPY56igC2HMpfRNRwZ9YkfiyP1YZzBE6FqpHV5juBlklqZrabDn2NDhSGVHzfn4axRM&#10;9UflnueW7SF8fc/labffjzulVsvp7RVEoCn8i//c7zrOz+D+Szx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BA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Code Generation</w:t>
                        </w:r>
                      </w:p>
                    </w:txbxContent>
                  </v:textbox>
                </v:roundrect>
              </v:group>
            </w:pict>
          </mc:Fallback>
        </mc:AlternateContent>
      </w:r>
      <w:r w:rsidR="009B1DDC" w:rsidRPr="009B1DDC">
        <w:rPr>
          <w:noProof/>
        </w:rPr>
        <mc:AlternateContent>
          <mc:Choice Requires="wps">
            <w:drawing>
              <wp:anchor distT="0" distB="0" distL="114300" distR="114300" simplePos="0" relativeHeight="251682816" behindDoc="0" locked="0" layoutInCell="1" allowOverlap="1" wp14:anchorId="03CD200F" wp14:editId="6F539219">
                <wp:simplePos x="0" y="0"/>
                <wp:positionH relativeFrom="column">
                  <wp:posOffset>1813560</wp:posOffset>
                </wp:positionH>
                <wp:positionV relativeFrom="paragraph">
                  <wp:posOffset>328956</wp:posOffset>
                </wp:positionV>
                <wp:extent cx="1242695" cy="381000"/>
                <wp:effectExtent l="0" t="0" r="0" b="0"/>
                <wp:wrapNone/>
                <wp:docPr id="21" name="TextBox 19"/>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wps:txbx>
                      <wps:bodyPr vert="horz" wrap="none" lIns="91440" tIns="45720" rIns="91440" bIns="45720" rtlCol="0">
                        <a:normAutofit/>
                      </wps:bodyPr>
                    </wps:wsp>
                  </a:graphicData>
                </a:graphic>
              </wp:anchor>
            </w:drawing>
          </mc:Choice>
          <mc:Fallback>
            <w:pict>
              <v:shape id="TextBox 19" o:spid="_x0000_s1044" type="#_x0000_t202" style="position:absolute;margin-left:142.8pt;margin-top:25.9pt;width:97.85pt;height:30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v:textbox>
              </v:shape>
            </w:pict>
          </mc:Fallback>
        </mc:AlternateContent>
      </w:r>
    </w:p>
    <w:p w:rsidR="009B1DDC" w:rsidRPr="009B1DDC" w:rsidRDefault="009B1DDC" w:rsidP="009B1DDC"/>
    <w:p w:rsidR="007C504F" w:rsidRPr="007C504F" w:rsidRDefault="00277D59" w:rsidP="00277D59">
      <w:pPr>
        <w:pStyle w:val="Heading1"/>
      </w:pPr>
      <w:bookmarkStart w:id="24" w:name="_Toc397593146"/>
      <w:r>
        <w:t>LIMITATIONS</w:t>
      </w:r>
      <w:bookmarkEnd w:id="24"/>
    </w:p>
    <w:p w:rsidR="00742EF6" w:rsidRDefault="00742EF6" w:rsidP="005D6825">
      <w:pPr>
        <w:pStyle w:val="BodyText"/>
      </w:pPr>
    </w:p>
    <w:p w:rsidR="00277D59" w:rsidRDefault="00277D59" w:rsidP="00A11D95">
      <w:pPr>
        <w:pStyle w:val="BodyText"/>
      </w:pPr>
      <w:r>
        <w:t>Known limitations of the software include:</w:t>
      </w:r>
    </w:p>
    <w:p w:rsidR="00A11D95" w:rsidRDefault="00A11D95" w:rsidP="00A11D95">
      <w:pPr>
        <w:pStyle w:val="BodyText"/>
      </w:pPr>
    </w:p>
    <w:p w:rsidR="00277D59" w:rsidRPr="00277D59" w:rsidRDefault="00277D59" w:rsidP="00277D59">
      <w:pPr>
        <w:pStyle w:val="BlockText"/>
      </w:pPr>
      <w:r w:rsidRPr="00277D59">
        <w:t xml:space="preserve">CSV parser </w:t>
      </w:r>
    </w:p>
    <w:p w:rsidR="00277D59" w:rsidRDefault="00277D59" w:rsidP="00277D59">
      <w:pPr>
        <w:pStyle w:val="BodyText"/>
        <w:numPr>
          <w:ilvl w:val="0"/>
          <w:numId w:val="11"/>
        </w:numPr>
      </w:pPr>
      <w:r w:rsidRPr="00277D59">
        <w:t>Developed and tested on Python 3 and untested on Python 2.7.</w:t>
      </w:r>
    </w:p>
    <w:p w:rsidR="00277D59" w:rsidRPr="00277D59" w:rsidRDefault="00277D59" w:rsidP="00277D59">
      <w:pPr>
        <w:pStyle w:val="BodyText"/>
        <w:numPr>
          <w:ilvl w:val="0"/>
          <w:numId w:val="11"/>
        </w:numPr>
      </w:pPr>
      <w:r w:rsidRPr="00277D59">
        <w:t>Developed and tested on Linux Ubuntu platform only.</w:t>
      </w:r>
    </w:p>
    <w:p w:rsidR="00277D59" w:rsidRPr="00277D59" w:rsidRDefault="00277D59" w:rsidP="00277D59">
      <w:pPr>
        <w:pStyle w:val="BodyText"/>
        <w:numPr>
          <w:ilvl w:val="0"/>
          <w:numId w:val="11"/>
        </w:numPr>
      </w:pPr>
      <w:r w:rsidRPr="00277D59">
        <w:t xml:space="preserve">Support US-ASCII csv files </w:t>
      </w:r>
      <w:proofErr w:type="spellStart"/>
      <w:r w:rsidRPr="00277D59">
        <w:t>ony</w:t>
      </w:r>
      <w:proofErr w:type="spellEnd"/>
      <w:r w:rsidRPr="00277D59">
        <w:t>.</w:t>
      </w:r>
    </w:p>
    <w:p w:rsidR="00277D59" w:rsidRPr="00277D59" w:rsidRDefault="00277D59" w:rsidP="00277D59">
      <w:pPr>
        <w:pStyle w:val="BlockText"/>
      </w:pPr>
    </w:p>
    <w:p w:rsidR="00277D59" w:rsidRPr="00277D59" w:rsidRDefault="00277D59" w:rsidP="00277D59">
      <w:pPr>
        <w:pStyle w:val="BlockText"/>
      </w:pPr>
      <w:r w:rsidRPr="00277D59">
        <w:t>Device-driver generator</w:t>
      </w:r>
    </w:p>
    <w:p w:rsidR="00277D59" w:rsidRPr="00277D59" w:rsidRDefault="00277D59" w:rsidP="00277D59">
      <w:pPr>
        <w:pStyle w:val="BlockText"/>
        <w:numPr>
          <w:ilvl w:val="0"/>
          <w:numId w:val="13"/>
        </w:numPr>
      </w:pPr>
      <w:r w:rsidRPr="00277D59">
        <w:t>Developed, compiled and tested on Linux Ubuntu only.</w:t>
      </w:r>
    </w:p>
    <w:p w:rsidR="00277D59" w:rsidRDefault="00277D59" w:rsidP="00A11D95">
      <w:pPr>
        <w:pStyle w:val="BodyText"/>
      </w:pPr>
    </w:p>
    <w:p w:rsidR="00277D59" w:rsidRDefault="00277D59" w:rsidP="00277D59">
      <w:pPr>
        <w:pStyle w:val="BodyText"/>
        <w:ind w:firstLine="0"/>
      </w:pPr>
    </w:p>
    <w:p w:rsidR="00277D59" w:rsidRDefault="00277D59" w:rsidP="00277D59">
      <w:pPr>
        <w:pStyle w:val="BodyText"/>
        <w:ind w:firstLine="0"/>
        <w:sectPr w:rsidR="00277D59" w:rsidSect="00833A29">
          <w:pgSz w:w="12240" w:h="15840" w:code="1"/>
          <w:pgMar w:top="1440" w:right="1440" w:bottom="1440" w:left="1440" w:header="720" w:footer="720" w:gutter="0"/>
          <w:cols w:space="720"/>
          <w:docGrid w:linePitch="360"/>
        </w:sectPr>
      </w:pPr>
    </w:p>
    <w:p w:rsidR="00742EF6" w:rsidRDefault="00742EF6" w:rsidP="00742EF6">
      <w:pPr>
        <w:tabs>
          <w:tab w:val="left" w:pos="360"/>
        </w:tabs>
      </w:pPr>
    </w:p>
    <w:p w:rsidR="00277D59" w:rsidRDefault="00277D59" w:rsidP="00277D59">
      <w:pPr>
        <w:pStyle w:val="Heading1"/>
      </w:pPr>
      <w:bookmarkStart w:id="25" w:name="_Toc397450589"/>
      <w:bookmarkStart w:id="26" w:name="_Toc397593147"/>
      <w:r>
        <w:t>LICENCE</w:t>
      </w:r>
      <w:bookmarkEnd w:id="25"/>
      <w:bookmarkEnd w:id="26"/>
    </w:p>
    <w:p w:rsidR="00277D59" w:rsidRDefault="00277D59" w:rsidP="00277D59">
      <w:pPr>
        <w:pStyle w:val="BodyTextbeforealist"/>
      </w:pPr>
      <w:r>
        <w:t>Copyright (c) 2014 Oak Ridge National Laboratory</w:t>
      </w:r>
    </w:p>
    <w:p w:rsidR="00277D59" w:rsidRDefault="00277D59" w:rsidP="00277D59">
      <w:pPr>
        <w:pStyle w:val="BodyTextbeforealist"/>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w:t>
      </w:r>
      <w:proofErr w:type="spellStart"/>
      <w:r>
        <w:t>sellcopies</w:t>
      </w:r>
      <w:proofErr w:type="spellEnd"/>
      <w:r>
        <w:t xml:space="preserve"> of the Software, and to permit persons to whom the Software is furnished to do so, subject to the following conditions:</w:t>
      </w:r>
    </w:p>
    <w:p w:rsidR="00277D59" w:rsidRDefault="00277D59" w:rsidP="00277D59">
      <w:pPr>
        <w:pStyle w:val="BodyTextbeforealist"/>
      </w:pPr>
      <w:r>
        <w:t>The above copyright notice and this permission notice shall be included in all copies or substantial portions of the Software.</w:t>
      </w:r>
    </w:p>
    <w:p w:rsidR="00277D59" w:rsidRPr="002C238D" w:rsidRDefault="00277D59" w:rsidP="00277D59">
      <w:pPr>
        <w:pStyle w:val="BodyTextbeforealist"/>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F021E0" w:rsidRDefault="00F021E0" w:rsidP="005D6825">
      <w:pPr>
        <w:pStyle w:val="BodyText"/>
      </w:pPr>
    </w:p>
    <w:sectPr w:rsidR="00F021E0" w:rsidSect="00476047">
      <w:headerReference w:type="default" r:id="rId50"/>
      <w:footerReference w:type="default" r:id="rId51"/>
      <w:endnotePr>
        <w:numFmt w:val="decimal"/>
      </w:endnotePr>
      <w:pgSz w:w="12240" w:h="15840" w:code="1"/>
      <w:pgMar w:top="1440" w:right="1440" w:bottom="1440" w:left="1440" w:header="720" w:footer="720" w:gutter="0"/>
      <w:pgNumType w:start="3"/>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936" w:rsidRDefault="00006936" w:rsidP="002C238D">
      <w:r>
        <w:separator/>
      </w:r>
    </w:p>
  </w:endnote>
  <w:endnote w:type="continuationSeparator" w:id="0">
    <w:p w:rsidR="00006936" w:rsidRDefault="00006936" w:rsidP="002C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006936">
    <w:pPr>
      <w:pStyle w:val="Footer"/>
      <w:tabs>
        <w:tab w:val="clear" w:pos="8640"/>
      </w:tabs>
    </w:pPr>
    <w:r>
      <w:rPr>
        <w:noProof/>
        <w:snapToGrid/>
      </w:rPr>
      <w:drawing>
        <wp:anchor distT="0" distB="0" distL="114300" distR="114300" simplePos="0" relativeHeight="251660288" behindDoc="0" locked="0" layoutInCell="1" allowOverlap="1" wp14:anchorId="239D1FFF" wp14:editId="5DE140BF">
          <wp:simplePos x="0" y="0"/>
          <wp:positionH relativeFrom="column">
            <wp:posOffset>0</wp:posOffset>
          </wp:positionH>
          <wp:positionV relativeFrom="paragraph">
            <wp:posOffset>-191770</wp:posOffset>
          </wp:positionV>
          <wp:extent cx="3401568" cy="347472"/>
          <wp:effectExtent l="0" t="0" r="0" b="0"/>
          <wp:wrapNone/>
          <wp:docPr id="9" name="Picture 9" descr="Oak Ridge National Laboratory: Managed by UT-Battelle for the US Department of Energy" title="ORNL logo with attribution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nv\Desktop\Untitled-8.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01568" cy="3474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2F0607">
    <w:pPr>
      <w:pStyle w:val="Footer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rPr>
        <w:rStyle w:val="PageNumber"/>
      </w:rPr>
      <w:fldChar w:fldCharType="begin"/>
    </w:r>
    <w:r>
      <w:rPr>
        <w:rStyle w:val="PageNumber"/>
      </w:rPr>
      <w:instrText xml:space="preserve"> PAGE </w:instrText>
    </w:r>
    <w:r>
      <w:rPr>
        <w:rStyle w:val="PageNumber"/>
      </w:rPr>
      <w:fldChar w:fldCharType="separate"/>
    </w:r>
    <w:r w:rsidR="00A07553">
      <w:rPr>
        <w:rStyle w:val="PageNumber"/>
        <w:noProof/>
      </w:rPr>
      <w:t>iii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rPr>
        <w:rStyle w:val="PageNumber"/>
      </w:rPr>
      <w:fldChar w:fldCharType="begin"/>
    </w:r>
    <w:r>
      <w:rPr>
        <w:rStyle w:val="PageNumber"/>
      </w:rPr>
      <w:instrText xml:space="preserve"> PAGE </w:instrText>
    </w:r>
    <w:r>
      <w:rPr>
        <w:rStyle w:val="PageNumber"/>
      </w:rPr>
      <w:fldChar w:fldCharType="separate"/>
    </w:r>
    <w:r w:rsidR="00A07553">
      <w:rPr>
        <w:rStyle w:val="PageNumber"/>
        <w:noProof/>
      </w:rPr>
      <w:t>v</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155044" w:rsidRDefault="00006936" w:rsidP="0015504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rPr>
        <w:rStyle w:val="PageNumber"/>
      </w:rPr>
      <w:fldChar w:fldCharType="begin"/>
    </w:r>
    <w:r>
      <w:rPr>
        <w:rStyle w:val="PageNumber"/>
      </w:rPr>
      <w:instrText xml:space="preserve"> PAGE </w:instrText>
    </w:r>
    <w:r>
      <w:rPr>
        <w:rStyle w:val="PageNumber"/>
      </w:rPr>
      <w:fldChar w:fldCharType="separate"/>
    </w:r>
    <w:r w:rsidR="00A07553">
      <w:rPr>
        <w:rStyle w:val="PageNumber"/>
        <w:noProof/>
      </w:rPr>
      <w:t>vii</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fldChar w:fldCharType="begin"/>
    </w:r>
    <w:r>
      <w:instrText xml:space="preserve"> PAGE   \* MERGEFORMAT </w:instrText>
    </w:r>
    <w:r>
      <w:fldChar w:fldCharType="separate"/>
    </w:r>
    <w:r w:rsidR="00A07553">
      <w:rPr>
        <w:noProof/>
      </w:rPr>
      <w:t>2</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006936">
    <w:pPr>
      <w:pStyle w:val="Footer"/>
      <w:tabs>
        <w:tab w:val="clear"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936" w:rsidRDefault="00006936" w:rsidP="002C238D">
      <w:r>
        <w:separator/>
      </w:r>
    </w:p>
  </w:footnote>
  <w:footnote w:type="continuationSeparator" w:id="0">
    <w:p w:rsidR="00006936" w:rsidRDefault="00006936" w:rsidP="002C23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pPr>
      <w:pStyle w:val="Header"/>
    </w:pPr>
    <w:r>
      <w:rPr>
        <w:noProof/>
        <w:snapToGrid/>
      </w:rPr>
      <w:drawing>
        <wp:anchor distT="0" distB="0" distL="114300" distR="114300" simplePos="0" relativeHeight="251659264" behindDoc="0" locked="0" layoutInCell="1" allowOverlap="1" wp14:anchorId="28A29EC7" wp14:editId="01B1F8A9">
          <wp:simplePos x="914400" y="464024"/>
          <wp:positionH relativeFrom="page">
            <wp:align>right</wp:align>
          </wp:positionH>
          <wp:positionV relativeFrom="page">
            <wp:align>top</wp:align>
          </wp:positionV>
          <wp:extent cx="3067975" cy="10058400"/>
          <wp:effectExtent l="0" t="0" r="0" b="0"/>
          <wp:wrapNone/>
          <wp:docPr id="8" name="Picture 8" title="Gray bar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 ba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67975"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5000C6" w:rsidRDefault="00006936" w:rsidP="00C15A36">
    <w:pPr>
      <w:tabs>
        <w:tab w:val="left" w:pos="360"/>
      </w:tabs>
      <w:rPr>
        <w:i/>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482DAA" w:rsidRDefault="00006936" w:rsidP="004E6F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4E6F52" w:rsidRDefault="00006936" w:rsidP="004E6F5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546DB4A"/>
    <w:lvl w:ilvl="0">
      <w:start w:val="1"/>
      <w:numFmt w:val="bullet"/>
      <w:lvlText w:val=""/>
      <w:lvlJc w:val="left"/>
      <w:pPr>
        <w:tabs>
          <w:tab w:val="num" w:pos="1080"/>
        </w:tabs>
        <w:ind w:left="1080" w:hanging="360"/>
      </w:pPr>
      <w:rPr>
        <w:rFonts w:ascii="Symbol" w:hAnsi="Symbol" w:hint="default"/>
      </w:rPr>
    </w:lvl>
  </w:abstractNum>
  <w:abstractNum w:abstractNumId="1">
    <w:nsid w:val="FFFFFF89"/>
    <w:multiLevelType w:val="singleLevel"/>
    <w:tmpl w:val="1C58D7F6"/>
    <w:lvl w:ilvl="0">
      <w:start w:val="1"/>
      <w:numFmt w:val="bullet"/>
      <w:lvlText w:val=""/>
      <w:lvlJc w:val="left"/>
      <w:pPr>
        <w:tabs>
          <w:tab w:val="num" w:pos="360"/>
        </w:tabs>
        <w:ind w:left="360" w:hanging="360"/>
      </w:pPr>
      <w:rPr>
        <w:rFonts w:ascii="Symbol" w:hAnsi="Symbol" w:hint="default"/>
      </w:rPr>
    </w:lvl>
  </w:abstractNum>
  <w:abstractNum w:abstractNumId="2">
    <w:nsid w:val="06261A6B"/>
    <w:multiLevelType w:val="hybridMultilevel"/>
    <w:tmpl w:val="43BABBF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B561DA"/>
    <w:multiLevelType w:val="hybridMultilevel"/>
    <w:tmpl w:val="60B8C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A11A52"/>
    <w:multiLevelType w:val="hybridMultilevel"/>
    <w:tmpl w:val="A9804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171B2"/>
    <w:multiLevelType w:val="hybridMultilevel"/>
    <w:tmpl w:val="110EC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90054"/>
    <w:multiLevelType w:val="multilevel"/>
    <w:tmpl w:val="177436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7D772ED"/>
    <w:multiLevelType w:val="hybridMultilevel"/>
    <w:tmpl w:val="542CA212"/>
    <w:lvl w:ilvl="0" w:tplc="00010409">
      <w:start w:val="1"/>
      <w:numFmt w:val="bullet"/>
      <w:lvlText w:val=""/>
      <w:lvlJc w:val="left"/>
      <w:pPr>
        <w:tabs>
          <w:tab w:val="num" w:pos="720"/>
        </w:tabs>
        <w:ind w:left="720" w:hanging="360"/>
      </w:pPr>
      <w:rPr>
        <w:rFonts w:ascii="Symbol" w:hAnsi="Symbol" w:hint="default"/>
      </w:rPr>
    </w:lvl>
    <w:lvl w:ilvl="1" w:tplc="2D0C6D0A">
      <w:start w:val="1"/>
      <w:numFmt w:val="bullet"/>
      <w:lvlText w:val=""/>
      <w:lvlJc w:val="left"/>
      <w:pPr>
        <w:tabs>
          <w:tab w:val="num" w:pos="720"/>
        </w:tabs>
        <w:ind w:left="720" w:hanging="360"/>
      </w:pPr>
      <w:rPr>
        <w:rFonts w:ascii="Symbol" w:hAnsi="Symbol" w:hint="default"/>
        <w:color w:val="auto"/>
        <w:sz w:val="22"/>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8">
    <w:nsid w:val="48C860D4"/>
    <w:multiLevelType w:val="hybridMultilevel"/>
    <w:tmpl w:val="FCE8E9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CF1B43"/>
    <w:multiLevelType w:val="hybridMultilevel"/>
    <w:tmpl w:val="00200D68"/>
    <w:lvl w:ilvl="0" w:tplc="9ED610E2">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nsid w:val="5F3671A9"/>
    <w:multiLevelType w:val="hybridMultilevel"/>
    <w:tmpl w:val="728007D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3091E46"/>
    <w:multiLevelType w:val="multilevel"/>
    <w:tmpl w:val="FD428B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7F3B4789"/>
    <w:multiLevelType w:val="hybridMultilevel"/>
    <w:tmpl w:val="3FCE19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1"/>
  </w:num>
  <w:num w:numId="5">
    <w:abstractNumId w:val="0"/>
  </w:num>
  <w:num w:numId="6">
    <w:abstractNumId w:val="6"/>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5"/>
  </w:num>
  <w:num w:numId="10">
    <w:abstractNumId w:val="8"/>
  </w:num>
  <w:num w:numId="11">
    <w:abstractNumId w:val="10"/>
  </w:num>
  <w:num w:numId="12">
    <w:abstractNumId w:val="3"/>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61"/>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12B"/>
    <w:rsid w:val="00006936"/>
    <w:rsid w:val="00025F35"/>
    <w:rsid w:val="00032DB6"/>
    <w:rsid w:val="00066E56"/>
    <w:rsid w:val="0007065D"/>
    <w:rsid w:val="00071693"/>
    <w:rsid w:val="00071BDE"/>
    <w:rsid w:val="00075399"/>
    <w:rsid w:val="00092FB5"/>
    <w:rsid w:val="000A0D02"/>
    <w:rsid w:val="000B6CAE"/>
    <w:rsid w:val="000D2E48"/>
    <w:rsid w:val="00104625"/>
    <w:rsid w:val="00106F02"/>
    <w:rsid w:val="0010732D"/>
    <w:rsid w:val="001143E1"/>
    <w:rsid w:val="001308A9"/>
    <w:rsid w:val="00130CF3"/>
    <w:rsid w:val="0013644E"/>
    <w:rsid w:val="00142A31"/>
    <w:rsid w:val="00147B15"/>
    <w:rsid w:val="00155044"/>
    <w:rsid w:val="0016106F"/>
    <w:rsid w:val="00176FEE"/>
    <w:rsid w:val="00186A1B"/>
    <w:rsid w:val="00191938"/>
    <w:rsid w:val="001A26AA"/>
    <w:rsid w:val="001B1B18"/>
    <w:rsid w:val="001B7757"/>
    <w:rsid w:val="001D2901"/>
    <w:rsid w:val="001E1519"/>
    <w:rsid w:val="001E50D4"/>
    <w:rsid w:val="001E6C95"/>
    <w:rsid w:val="00206393"/>
    <w:rsid w:val="00210167"/>
    <w:rsid w:val="0021577C"/>
    <w:rsid w:val="00220BFA"/>
    <w:rsid w:val="00243ADA"/>
    <w:rsid w:val="00256D81"/>
    <w:rsid w:val="00263B38"/>
    <w:rsid w:val="0027155B"/>
    <w:rsid w:val="00274B0E"/>
    <w:rsid w:val="0027589F"/>
    <w:rsid w:val="00277D59"/>
    <w:rsid w:val="00290837"/>
    <w:rsid w:val="002A0427"/>
    <w:rsid w:val="002A11BD"/>
    <w:rsid w:val="002A3F7C"/>
    <w:rsid w:val="002B0A97"/>
    <w:rsid w:val="002B5721"/>
    <w:rsid w:val="002C238D"/>
    <w:rsid w:val="002E3C27"/>
    <w:rsid w:val="002E467F"/>
    <w:rsid w:val="002F0607"/>
    <w:rsid w:val="002F44E3"/>
    <w:rsid w:val="002F522B"/>
    <w:rsid w:val="003062D0"/>
    <w:rsid w:val="00315F9C"/>
    <w:rsid w:val="00327D7C"/>
    <w:rsid w:val="00330F82"/>
    <w:rsid w:val="00331FCB"/>
    <w:rsid w:val="00355648"/>
    <w:rsid w:val="0036162A"/>
    <w:rsid w:val="00365E9B"/>
    <w:rsid w:val="003727D9"/>
    <w:rsid w:val="003732BE"/>
    <w:rsid w:val="00375DC3"/>
    <w:rsid w:val="003B5429"/>
    <w:rsid w:val="003C47F1"/>
    <w:rsid w:val="003C6A48"/>
    <w:rsid w:val="003C6DCC"/>
    <w:rsid w:val="003F3424"/>
    <w:rsid w:val="0041438F"/>
    <w:rsid w:val="00414D53"/>
    <w:rsid w:val="00415DD5"/>
    <w:rsid w:val="004203D7"/>
    <w:rsid w:val="00442DE9"/>
    <w:rsid w:val="00447469"/>
    <w:rsid w:val="00474584"/>
    <w:rsid w:val="00476047"/>
    <w:rsid w:val="004B484C"/>
    <w:rsid w:val="004B6FE6"/>
    <w:rsid w:val="004C3204"/>
    <w:rsid w:val="004D3805"/>
    <w:rsid w:val="004E1935"/>
    <w:rsid w:val="004E6F52"/>
    <w:rsid w:val="004F0661"/>
    <w:rsid w:val="004F2363"/>
    <w:rsid w:val="004F686C"/>
    <w:rsid w:val="00507D16"/>
    <w:rsid w:val="00512231"/>
    <w:rsid w:val="005242EF"/>
    <w:rsid w:val="00552209"/>
    <w:rsid w:val="00553DC3"/>
    <w:rsid w:val="00565DBE"/>
    <w:rsid w:val="00582EA7"/>
    <w:rsid w:val="005A1932"/>
    <w:rsid w:val="005B1321"/>
    <w:rsid w:val="005B18FB"/>
    <w:rsid w:val="005B46B0"/>
    <w:rsid w:val="005C1658"/>
    <w:rsid w:val="005C3D6D"/>
    <w:rsid w:val="005C6039"/>
    <w:rsid w:val="005D4DE8"/>
    <w:rsid w:val="005D6825"/>
    <w:rsid w:val="005E6755"/>
    <w:rsid w:val="00615DE6"/>
    <w:rsid w:val="006175F0"/>
    <w:rsid w:val="0063329D"/>
    <w:rsid w:val="006407E4"/>
    <w:rsid w:val="00664BE5"/>
    <w:rsid w:val="00665291"/>
    <w:rsid w:val="00685D17"/>
    <w:rsid w:val="00692056"/>
    <w:rsid w:val="00694909"/>
    <w:rsid w:val="00697D4A"/>
    <w:rsid w:val="006A178C"/>
    <w:rsid w:val="006A55AE"/>
    <w:rsid w:val="006B08F8"/>
    <w:rsid w:val="006C11BB"/>
    <w:rsid w:val="006C29A9"/>
    <w:rsid w:val="006C3E6C"/>
    <w:rsid w:val="006D0E6E"/>
    <w:rsid w:val="006E3D8C"/>
    <w:rsid w:val="007103FB"/>
    <w:rsid w:val="00725037"/>
    <w:rsid w:val="00730C87"/>
    <w:rsid w:val="007331E0"/>
    <w:rsid w:val="00742EF6"/>
    <w:rsid w:val="007665BF"/>
    <w:rsid w:val="00770D9F"/>
    <w:rsid w:val="007811EB"/>
    <w:rsid w:val="00791FD2"/>
    <w:rsid w:val="007B1E6F"/>
    <w:rsid w:val="007C504F"/>
    <w:rsid w:val="007C664F"/>
    <w:rsid w:val="007C67B6"/>
    <w:rsid w:val="008137BA"/>
    <w:rsid w:val="00813F3B"/>
    <w:rsid w:val="00817121"/>
    <w:rsid w:val="00833A29"/>
    <w:rsid w:val="008360DB"/>
    <w:rsid w:val="0083711F"/>
    <w:rsid w:val="008653C9"/>
    <w:rsid w:val="008672E5"/>
    <w:rsid w:val="00874C38"/>
    <w:rsid w:val="00875558"/>
    <w:rsid w:val="0087706F"/>
    <w:rsid w:val="0087787B"/>
    <w:rsid w:val="00890CBF"/>
    <w:rsid w:val="008B173D"/>
    <w:rsid w:val="008C1B22"/>
    <w:rsid w:val="008D2799"/>
    <w:rsid w:val="008E669B"/>
    <w:rsid w:val="008F2B0A"/>
    <w:rsid w:val="008F59C5"/>
    <w:rsid w:val="008F687A"/>
    <w:rsid w:val="00907D24"/>
    <w:rsid w:val="0092313E"/>
    <w:rsid w:val="00930C95"/>
    <w:rsid w:val="0093184B"/>
    <w:rsid w:val="00953CF6"/>
    <w:rsid w:val="009655A3"/>
    <w:rsid w:val="009807BC"/>
    <w:rsid w:val="00994EC3"/>
    <w:rsid w:val="009972E8"/>
    <w:rsid w:val="009B1DDC"/>
    <w:rsid w:val="009B5C2E"/>
    <w:rsid w:val="009D646E"/>
    <w:rsid w:val="00A07553"/>
    <w:rsid w:val="00A11D95"/>
    <w:rsid w:val="00A1612B"/>
    <w:rsid w:val="00A25171"/>
    <w:rsid w:val="00A278F1"/>
    <w:rsid w:val="00A32E30"/>
    <w:rsid w:val="00A500F8"/>
    <w:rsid w:val="00A5413E"/>
    <w:rsid w:val="00A61976"/>
    <w:rsid w:val="00A713AE"/>
    <w:rsid w:val="00A8154B"/>
    <w:rsid w:val="00A91F9B"/>
    <w:rsid w:val="00A946BD"/>
    <w:rsid w:val="00AB0807"/>
    <w:rsid w:val="00AB1C42"/>
    <w:rsid w:val="00AB6054"/>
    <w:rsid w:val="00AC0F7D"/>
    <w:rsid w:val="00AC344C"/>
    <w:rsid w:val="00AE490F"/>
    <w:rsid w:val="00B00934"/>
    <w:rsid w:val="00B421EC"/>
    <w:rsid w:val="00B4709F"/>
    <w:rsid w:val="00B61E50"/>
    <w:rsid w:val="00B70564"/>
    <w:rsid w:val="00B779D7"/>
    <w:rsid w:val="00B85F29"/>
    <w:rsid w:val="00B86FFC"/>
    <w:rsid w:val="00BA5F19"/>
    <w:rsid w:val="00BE2714"/>
    <w:rsid w:val="00BF4497"/>
    <w:rsid w:val="00C02B9D"/>
    <w:rsid w:val="00C04EF7"/>
    <w:rsid w:val="00C111C2"/>
    <w:rsid w:val="00C11B2D"/>
    <w:rsid w:val="00C13829"/>
    <w:rsid w:val="00C15A36"/>
    <w:rsid w:val="00C15D7C"/>
    <w:rsid w:val="00C2057B"/>
    <w:rsid w:val="00C22DBB"/>
    <w:rsid w:val="00C2411C"/>
    <w:rsid w:val="00C35543"/>
    <w:rsid w:val="00C40FD7"/>
    <w:rsid w:val="00C43F27"/>
    <w:rsid w:val="00C46979"/>
    <w:rsid w:val="00C61E19"/>
    <w:rsid w:val="00C62A2E"/>
    <w:rsid w:val="00C63F76"/>
    <w:rsid w:val="00C6409E"/>
    <w:rsid w:val="00C83F88"/>
    <w:rsid w:val="00C8457F"/>
    <w:rsid w:val="00CE0A9A"/>
    <w:rsid w:val="00CE1FEF"/>
    <w:rsid w:val="00CE7CA9"/>
    <w:rsid w:val="00CF4AE1"/>
    <w:rsid w:val="00CF5463"/>
    <w:rsid w:val="00D009DA"/>
    <w:rsid w:val="00D028DD"/>
    <w:rsid w:val="00D07AA6"/>
    <w:rsid w:val="00D10476"/>
    <w:rsid w:val="00D21D16"/>
    <w:rsid w:val="00D277D0"/>
    <w:rsid w:val="00D37F40"/>
    <w:rsid w:val="00D7102C"/>
    <w:rsid w:val="00D834B5"/>
    <w:rsid w:val="00D90102"/>
    <w:rsid w:val="00DD2EF7"/>
    <w:rsid w:val="00DF3348"/>
    <w:rsid w:val="00DF484D"/>
    <w:rsid w:val="00DF6ABB"/>
    <w:rsid w:val="00E02722"/>
    <w:rsid w:val="00E214FD"/>
    <w:rsid w:val="00E304D1"/>
    <w:rsid w:val="00E3092A"/>
    <w:rsid w:val="00E32B90"/>
    <w:rsid w:val="00E33A31"/>
    <w:rsid w:val="00E37BF7"/>
    <w:rsid w:val="00E50565"/>
    <w:rsid w:val="00E623FA"/>
    <w:rsid w:val="00E75D3B"/>
    <w:rsid w:val="00E76EC7"/>
    <w:rsid w:val="00E83521"/>
    <w:rsid w:val="00E94160"/>
    <w:rsid w:val="00EA41C8"/>
    <w:rsid w:val="00EA504F"/>
    <w:rsid w:val="00ED6A84"/>
    <w:rsid w:val="00EE39E0"/>
    <w:rsid w:val="00EF2F52"/>
    <w:rsid w:val="00EF6139"/>
    <w:rsid w:val="00EF77D9"/>
    <w:rsid w:val="00F0109D"/>
    <w:rsid w:val="00F01576"/>
    <w:rsid w:val="00F021E0"/>
    <w:rsid w:val="00F15123"/>
    <w:rsid w:val="00F15FB1"/>
    <w:rsid w:val="00F227AA"/>
    <w:rsid w:val="00F254B6"/>
    <w:rsid w:val="00F32315"/>
    <w:rsid w:val="00F33ED0"/>
    <w:rsid w:val="00F33FE3"/>
    <w:rsid w:val="00F358F5"/>
    <w:rsid w:val="00F55CD1"/>
    <w:rsid w:val="00F56463"/>
    <w:rsid w:val="00F56CC1"/>
    <w:rsid w:val="00F6325E"/>
    <w:rsid w:val="00F66B67"/>
    <w:rsid w:val="00F87604"/>
    <w:rsid w:val="00F9015E"/>
    <w:rsid w:val="00FB31EC"/>
    <w:rsid w:val="00FB6205"/>
    <w:rsid w:val="00FC08A3"/>
    <w:rsid w:val="00FC1E83"/>
    <w:rsid w:val="00FD1EA7"/>
    <w:rsid w:val="00FF1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409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rsid w:val="00447469"/>
    <w:pPr>
      <w:widowControl w:val="0"/>
      <w:tabs>
        <w:tab w:val="center" w:pos="4320"/>
        <w:tab w:val="right" w:pos="8640"/>
      </w:tabs>
    </w:pPr>
    <w:rPr>
      <w:sz w:val="24"/>
    </w:rPr>
  </w:style>
  <w:style w:type="character" w:customStyle="1" w:styleId="FooterChar">
    <w:name w:val="Footer Char"/>
    <w:basedOn w:val="DefaultParagraphFont"/>
    <w:link w:val="Footer"/>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paragraph" w:styleId="NormalWeb">
    <w:name w:val="Normal (Web)"/>
    <w:basedOn w:val="Normal"/>
    <w:uiPriority w:val="99"/>
    <w:semiHidden/>
    <w:unhideWhenUsed/>
    <w:rsid w:val="009B1DDC"/>
    <w:pPr>
      <w:spacing w:before="100" w:beforeAutospacing="1" w:after="100" w:afterAutospacing="1"/>
    </w:pPr>
    <w:rPr>
      <w:rFonts w:eastAsiaTheme="minorEastAsia"/>
      <w:snapToGrid/>
      <w:sz w:val="24"/>
      <w:szCs w:val="24"/>
    </w:rPr>
  </w:style>
  <w:style w:type="paragraph" w:styleId="ListParagraph">
    <w:name w:val="List Paragraph"/>
    <w:basedOn w:val="Normal"/>
    <w:uiPriority w:val="34"/>
    <w:qFormat/>
    <w:rsid w:val="004C320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rsid w:val="00447469"/>
    <w:pPr>
      <w:widowControl w:val="0"/>
      <w:tabs>
        <w:tab w:val="center" w:pos="4320"/>
        <w:tab w:val="right" w:pos="8640"/>
      </w:tabs>
    </w:pPr>
    <w:rPr>
      <w:sz w:val="24"/>
    </w:rPr>
  </w:style>
  <w:style w:type="character" w:customStyle="1" w:styleId="FooterChar">
    <w:name w:val="Footer Char"/>
    <w:basedOn w:val="DefaultParagraphFont"/>
    <w:link w:val="Footer"/>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paragraph" w:styleId="NormalWeb">
    <w:name w:val="Normal (Web)"/>
    <w:basedOn w:val="Normal"/>
    <w:uiPriority w:val="99"/>
    <w:semiHidden/>
    <w:unhideWhenUsed/>
    <w:rsid w:val="009B1DDC"/>
    <w:pPr>
      <w:spacing w:before="100" w:beforeAutospacing="1" w:after="100" w:afterAutospacing="1"/>
    </w:pPr>
    <w:rPr>
      <w:rFonts w:eastAsiaTheme="minorEastAsia"/>
      <w:snapToGrid/>
      <w:sz w:val="24"/>
      <w:szCs w:val="24"/>
    </w:rPr>
  </w:style>
  <w:style w:type="paragraph" w:styleId="ListParagraph">
    <w:name w:val="List Paragraph"/>
    <w:basedOn w:val="Normal"/>
    <w:uiPriority w:val="34"/>
    <w:qFormat/>
    <w:rsid w:val="004C3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tis.gov/help/ordermethods.aspx" TargetMode="External"/><Relationship Id="rId18" Type="http://schemas.openxmlformats.org/officeDocument/2006/relationships/footer" Target="footer2.xml"/><Relationship Id="rId26" Type="http://schemas.openxmlformats.org/officeDocument/2006/relationships/footer" Target="footer7.xml"/><Relationship Id="rId39" Type="http://schemas.openxmlformats.org/officeDocument/2006/relationships/diagramData" Target="diagrams/data2.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diagramColors" Target="diagrams/colors1.xml"/><Relationship Id="rId42" Type="http://schemas.openxmlformats.org/officeDocument/2006/relationships/diagramColors" Target="diagrams/colors2.xml"/><Relationship Id="rId47" Type="http://schemas.openxmlformats.org/officeDocument/2006/relationships/image" Target="media/image10.png"/><Relationship Id="rId50"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hyperlink" Target="http://www.osti.gov/scitech/" TargetMode="Externa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diagramQuickStyle" Target="diagrams/quickStyle1.xml"/><Relationship Id="rId38" Type="http://schemas.openxmlformats.org/officeDocument/2006/relationships/image" Target="media/image6.png"/><Relationship Id="rId46"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header" Target="header9.xml"/><Relationship Id="rId41"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diagramLayout" Target="diagrams/layout1.xml"/><Relationship Id="rId37" Type="http://schemas.openxmlformats.org/officeDocument/2006/relationships/image" Target="media/image5.png"/><Relationship Id="rId40" Type="http://schemas.openxmlformats.org/officeDocument/2006/relationships/diagramLayout" Target="diagrams/layout2.xml"/><Relationship Id="rId45" Type="http://schemas.openxmlformats.org/officeDocument/2006/relationships/image" Target="media/image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image" Target="media/image4.png"/><Relationship Id="rId49"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diagramData" Target="diagrams/data1.xml"/><Relationship Id="rId44" Type="http://schemas.openxmlformats.org/officeDocument/2006/relationships/image" Target="media/image7.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sti.gov/contact.html" TargetMode="External"/><Relationship Id="rId22" Type="http://schemas.openxmlformats.org/officeDocument/2006/relationships/footer" Target="footer4.xml"/><Relationship Id="rId27" Type="http://schemas.openxmlformats.org/officeDocument/2006/relationships/header" Target="header8.xml"/><Relationship Id="rId30" Type="http://schemas.openxmlformats.org/officeDocument/2006/relationships/footer" Target="footer9.xml"/><Relationship Id="rId35" Type="http://schemas.microsoft.com/office/2007/relationships/diagramDrawing" Target="diagrams/drawing1.xml"/><Relationship Id="rId43" Type="http://schemas.microsoft.com/office/2007/relationships/diagramDrawing" Target="diagrams/drawing2.xml"/><Relationship Id="rId48" Type="http://schemas.openxmlformats.org/officeDocument/2006/relationships/image" Target="media/image11.png"/><Relationship Id="rId8" Type="http://schemas.openxmlformats.org/officeDocument/2006/relationships/endnotes" Target="endnotes.xml"/><Relationship Id="rId51" Type="http://schemas.openxmlformats.org/officeDocument/2006/relationships/footer" Target="footer10.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js\Documents\My%20Work\Bren's%20WORKPLACE\ORNL%20TM%20templates\ORNLr1.dotx"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C53FD0-51BD-4E84-8706-6EF05B761467}" type="doc">
      <dgm:prSet loTypeId="urn:microsoft.com/office/officeart/2005/8/layout/chevron1" loCatId="process" qsTypeId="urn:microsoft.com/office/officeart/2005/8/quickstyle/simple1" qsCatId="simple" csTypeId="urn:microsoft.com/office/officeart/2005/8/colors/colorful4" csCatId="colorful" phldr="1"/>
      <dgm:spPr/>
    </dgm:pt>
    <dgm:pt modelId="{53597F88-C78A-4B12-A556-43ED04770475}">
      <dgm:prSet phldrT="[Text]"/>
      <dgm:spPr/>
      <dgm:t>
        <a:bodyPr/>
        <a:lstStyle/>
        <a:p>
          <a:r>
            <a:rPr lang="en-US" dirty="0" smtClean="0"/>
            <a:t>Spec sheet</a:t>
          </a:r>
          <a:endParaRPr lang="en-US" dirty="0"/>
        </a:p>
      </dgm:t>
    </dgm:pt>
    <dgm:pt modelId="{0799E0B9-C294-49DD-BAF1-48412A82F778}" type="parTrans" cxnId="{7679CBFE-993B-4903-B347-2BFBFC4EDD49}">
      <dgm:prSet/>
      <dgm:spPr/>
      <dgm:t>
        <a:bodyPr/>
        <a:lstStyle/>
        <a:p>
          <a:endParaRPr lang="en-US"/>
        </a:p>
      </dgm:t>
    </dgm:pt>
    <dgm:pt modelId="{0A95CB2B-CFAA-473F-A2B2-D417B756BF18}" type="sibTrans" cxnId="{7679CBFE-993B-4903-B347-2BFBFC4EDD49}">
      <dgm:prSet/>
      <dgm:spPr/>
      <dgm:t>
        <a:bodyPr/>
        <a:lstStyle/>
        <a:p>
          <a:endParaRPr lang="en-US"/>
        </a:p>
      </dgm:t>
    </dgm:pt>
    <dgm:pt modelId="{71DC497E-9405-44C8-9D86-9610400CEC62}">
      <dgm:prSet phldrT="[Text]"/>
      <dgm:spPr/>
      <dgm:t>
        <a:bodyPr/>
        <a:lstStyle/>
        <a:p>
          <a:r>
            <a:rPr lang="en-US" dirty="0" smtClean="0"/>
            <a:t>Python translator</a:t>
          </a:r>
          <a:endParaRPr lang="en-US" dirty="0"/>
        </a:p>
      </dgm:t>
    </dgm:pt>
    <dgm:pt modelId="{1620349C-5B45-416F-942A-0F7B80F6A9F6}" type="parTrans" cxnId="{9E33520E-7EB9-498C-943C-FC16A4B4F75C}">
      <dgm:prSet/>
      <dgm:spPr/>
      <dgm:t>
        <a:bodyPr/>
        <a:lstStyle/>
        <a:p>
          <a:endParaRPr lang="en-US"/>
        </a:p>
      </dgm:t>
    </dgm:pt>
    <dgm:pt modelId="{C25D0064-B8C2-4935-A3D8-4CE3FDEA0807}" type="sibTrans" cxnId="{9E33520E-7EB9-498C-943C-FC16A4B4F75C}">
      <dgm:prSet/>
      <dgm:spPr/>
      <dgm:t>
        <a:bodyPr/>
        <a:lstStyle/>
        <a:p>
          <a:endParaRPr lang="en-US"/>
        </a:p>
      </dgm:t>
    </dgm:pt>
    <dgm:pt modelId="{23690A4E-65F9-491E-8567-B09AD3B4E0B0}">
      <dgm:prSet phldrT="[Text]"/>
      <dgm:spPr/>
      <dgm:t>
        <a:bodyPr/>
        <a:lstStyle/>
        <a:p>
          <a:r>
            <a:rPr lang="en-US" dirty="0" smtClean="0"/>
            <a:t>XML</a:t>
          </a:r>
          <a:endParaRPr lang="en-US" dirty="0"/>
        </a:p>
      </dgm:t>
    </dgm:pt>
    <dgm:pt modelId="{5EA68DC6-3EE4-4A95-8774-1C7618D9AFA4}" type="parTrans" cxnId="{65186565-1DEE-4E3B-8908-DFFAE96795AC}">
      <dgm:prSet/>
      <dgm:spPr/>
      <dgm:t>
        <a:bodyPr/>
        <a:lstStyle/>
        <a:p>
          <a:endParaRPr lang="en-US"/>
        </a:p>
      </dgm:t>
    </dgm:pt>
    <dgm:pt modelId="{C6712DFD-BF0A-402F-A9A3-5BD2AC6E6876}" type="sibTrans" cxnId="{65186565-1DEE-4E3B-8908-DFFAE96795AC}">
      <dgm:prSet/>
      <dgm:spPr/>
      <dgm:t>
        <a:bodyPr/>
        <a:lstStyle/>
        <a:p>
          <a:endParaRPr lang="en-US"/>
        </a:p>
      </dgm:t>
    </dgm:pt>
    <dgm:pt modelId="{532B6A39-D956-4EA5-B5C1-26B0C57E4BD9}" type="pres">
      <dgm:prSet presAssocID="{7BC53FD0-51BD-4E84-8706-6EF05B761467}" presName="Name0" presStyleCnt="0">
        <dgm:presLayoutVars>
          <dgm:dir/>
          <dgm:animLvl val="lvl"/>
          <dgm:resizeHandles val="exact"/>
        </dgm:presLayoutVars>
      </dgm:prSet>
      <dgm:spPr/>
    </dgm:pt>
    <dgm:pt modelId="{9745D46C-E6A1-45C0-8738-57C273D97D62}" type="pres">
      <dgm:prSet presAssocID="{53597F88-C78A-4B12-A556-43ED04770475}" presName="parTxOnly" presStyleLbl="node1" presStyleIdx="0" presStyleCnt="3">
        <dgm:presLayoutVars>
          <dgm:chMax val="0"/>
          <dgm:chPref val="0"/>
          <dgm:bulletEnabled val="1"/>
        </dgm:presLayoutVars>
      </dgm:prSet>
      <dgm:spPr/>
      <dgm:t>
        <a:bodyPr/>
        <a:lstStyle/>
        <a:p>
          <a:endParaRPr lang="en-US"/>
        </a:p>
      </dgm:t>
    </dgm:pt>
    <dgm:pt modelId="{F092591B-F298-4C20-AF40-91930F83D79D}" type="pres">
      <dgm:prSet presAssocID="{0A95CB2B-CFAA-473F-A2B2-D417B756BF18}" presName="parTxOnlySpace" presStyleCnt="0"/>
      <dgm:spPr/>
    </dgm:pt>
    <dgm:pt modelId="{088035DC-8AF0-4A80-8519-E825132B2A6C}" type="pres">
      <dgm:prSet presAssocID="{71DC497E-9405-44C8-9D86-9610400CEC62}" presName="parTxOnly" presStyleLbl="node1" presStyleIdx="1" presStyleCnt="3">
        <dgm:presLayoutVars>
          <dgm:chMax val="0"/>
          <dgm:chPref val="0"/>
          <dgm:bulletEnabled val="1"/>
        </dgm:presLayoutVars>
      </dgm:prSet>
      <dgm:spPr/>
      <dgm:t>
        <a:bodyPr/>
        <a:lstStyle/>
        <a:p>
          <a:endParaRPr lang="en-US"/>
        </a:p>
      </dgm:t>
    </dgm:pt>
    <dgm:pt modelId="{E416D43E-7590-4625-A304-7383CA7E35C7}" type="pres">
      <dgm:prSet presAssocID="{C25D0064-B8C2-4935-A3D8-4CE3FDEA0807}" presName="parTxOnlySpace" presStyleCnt="0"/>
      <dgm:spPr/>
    </dgm:pt>
    <dgm:pt modelId="{E650B9C8-A053-46B8-B7DA-269E67B4DF6C}" type="pres">
      <dgm:prSet presAssocID="{23690A4E-65F9-491E-8567-B09AD3B4E0B0}" presName="parTxOnly" presStyleLbl="node1" presStyleIdx="2" presStyleCnt="3" custLinFactNeighborX="821" custLinFactNeighborY="-5000">
        <dgm:presLayoutVars>
          <dgm:chMax val="0"/>
          <dgm:chPref val="0"/>
          <dgm:bulletEnabled val="1"/>
        </dgm:presLayoutVars>
      </dgm:prSet>
      <dgm:spPr/>
      <dgm:t>
        <a:bodyPr/>
        <a:lstStyle/>
        <a:p>
          <a:endParaRPr lang="en-US"/>
        </a:p>
      </dgm:t>
    </dgm:pt>
  </dgm:ptLst>
  <dgm:cxnLst>
    <dgm:cxn modelId="{9E33520E-7EB9-498C-943C-FC16A4B4F75C}" srcId="{7BC53FD0-51BD-4E84-8706-6EF05B761467}" destId="{71DC497E-9405-44C8-9D86-9610400CEC62}" srcOrd="1" destOrd="0" parTransId="{1620349C-5B45-416F-942A-0F7B80F6A9F6}" sibTransId="{C25D0064-B8C2-4935-A3D8-4CE3FDEA0807}"/>
    <dgm:cxn modelId="{EF23145E-4155-452D-9F65-66364E3B7E6E}" type="presOf" srcId="{71DC497E-9405-44C8-9D86-9610400CEC62}" destId="{088035DC-8AF0-4A80-8519-E825132B2A6C}" srcOrd="0" destOrd="0" presId="urn:microsoft.com/office/officeart/2005/8/layout/chevron1"/>
    <dgm:cxn modelId="{AF6E50BE-2911-421E-A4A4-8370877AD0EB}" type="presOf" srcId="{23690A4E-65F9-491E-8567-B09AD3B4E0B0}" destId="{E650B9C8-A053-46B8-B7DA-269E67B4DF6C}" srcOrd="0" destOrd="0" presId="urn:microsoft.com/office/officeart/2005/8/layout/chevron1"/>
    <dgm:cxn modelId="{65186565-1DEE-4E3B-8908-DFFAE96795AC}" srcId="{7BC53FD0-51BD-4E84-8706-6EF05B761467}" destId="{23690A4E-65F9-491E-8567-B09AD3B4E0B0}" srcOrd="2" destOrd="0" parTransId="{5EA68DC6-3EE4-4A95-8774-1C7618D9AFA4}" sibTransId="{C6712DFD-BF0A-402F-A9A3-5BD2AC6E6876}"/>
    <dgm:cxn modelId="{09529CF9-698B-4E6A-8C61-DB29EA7E7C0D}" type="presOf" srcId="{7BC53FD0-51BD-4E84-8706-6EF05B761467}" destId="{532B6A39-D956-4EA5-B5C1-26B0C57E4BD9}" srcOrd="0" destOrd="0" presId="urn:microsoft.com/office/officeart/2005/8/layout/chevron1"/>
    <dgm:cxn modelId="{36870756-0E83-4CE7-A666-1AC2853A3BBE}" type="presOf" srcId="{53597F88-C78A-4B12-A556-43ED04770475}" destId="{9745D46C-E6A1-45C0-8738-57C273D97D62}" srcOrd="0" destOrd="0" presId="urn:microsoft.com/office/officeart/2005/8/layout/chevron1"/>
    <dgm:cxn modelId="{7679CBFE-993B-4903-B347-2BFBFC4EDD49}" srcId="{7BC53FD0-51BD-4E84-8706-6EF05B761467}" destId="{53597F88-C78A-4B12-A556-43ED04770475}" srcOrd="0" destOrd="0" parTransId="{0799E0B9-C294-49DD-BAF1-48412A82F778}" sibTransId="{0A95CB2B-CFAA-473F-A2B2-D417B756BF18}"/>
    <dgm:cxn modelId="{FEB72F6C-6D3B-4B23-8177-07796C5ADD28}" type="presParOf" srcId="{532B6A39-D956-4EA5-B5C1-26B0C57E4BD9}" destId="{9745D46C-E6A1-45C0-8738-57C273D97D62}" srcOrd="0" destOrd="0" presId="urn:microsoft.com/office/officeart/2005/8/layout/chevron1"/>
    <dgm:cxn modelId="{355BC2A9-EBF5-4B43-96C6-719950CB3249}" type="presParOf" srcId="{532B6A39-D956-4EA5-B5C1-26B0C57E4BD9}" destId="{F092591B-F298-4C20-AF40-91930F83D79D}" srcOrd="1" destOrd="0" presId="urn:microsoft.com/office/officeart/2005/8/layout/chevron1"/>
    <dgm:cxn modelId="{E2D6F40F-BFF5-444B-BD72-206B7312B766}" type="presParOf" srcId="{532B6A39-D956-4EA5-B5C1-26B0C57E4BD9}" destId="{088035DC-8AF0-4A80-8519-E825132B2A6C}" srcOrd="2" destOrd="0" presId="urn:microsoft.com/office/officeart/2005/8/layout/chevron1"/>
    <dgm:cxn modelId="{8CDC7167-6588-4CFC-8FED-912638E8C607}" type="presParOf" srcId="{532B6A39-D956-4EA5-B5C1-26B0C57E4BD9}" destId="{E416D43E-7590-4625-A304-7383CA7E35C7}" srcOrd="3" destOrd="0" presId="urn:microsoft.com/office/officeart/2005/8/layout/chevron1"/>
    <dgm:cxn modelId="{3722A3BE-4682-4DD0-9082-89598DBE8D67}" type="presParOf" srcId="{532B6A39-D956-4EA5-B5C1-26B0C57E4BD9}" destId="{E650B9C8-A053-46B8-B7DA-269E67B4DF6C}" srcOrd="4"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C53FD0-51BD-4E84-8706-6EF05B761467}" type="doc">
      <dgm:prSet loTypeId="urn:microsoft.com/office/officeart/2005/8/layout/chevron1" loCatId="process" qsTypeId="urn:microsoft.com/office/officeart/2005/8/quickstyle/simple1" qsCatId="simple" csTypeId="urn:microsoft.com/office/officeart/2005/8/colors/colorful4" csCatId="colorful" phldr="1"/>
      <dgm:spPr/>
    </dgm:pt>
    <dgm:pt modelId="{53597F88-C78A-4B12-A556-43ED04770475}">
      <dgm:prSet phldrT="[Text]"/>
      <dgm:spPr/>
      <dgm:t>
        <a:bodyPr/>
        <a:lstStyle/>
        <a:p>
          <a:r>
            <a:rPr lang="en-US" dirty="0" smtClean="0"/>
            <a:t>XML</a:t>
          </a:r>
          <a:endParaRPr lang="en-US" dirty="0"/>
        </a:p>
      </dgm:t>
    </dgm:pt>
    <dgm:pt modelId="{0799E0B9-C294-49DD-BAF1-48412A82F778}" type="parTrans" cxnId="{7679CBFE-993B-4903-B347-2BFBFC4EDD49}">
      <dgm:prSet/>
      <dgm:spPr/>
      <dgm:t>
        <a:bodyPr/>
        <a:lstStyle/>
        <a:p>
          <a:endParaRPr lang="en-US"/>
        </a:p>
      </dgm:t>
    </dgm:pt>
    <dgm:pt modelId="{0A95CB2B-CFAA-473F-A2B2-D417B756BF18}" type="sibTrans" cxnId="{7679CBFE-993B-4903-B347-2BFBFC4EDD49}">
      <dgm:prSet/>
      <dgm:spPr/>
      <dgm:t>
        <a:bodyPr/>
        <a:lstStyle/>
        <a:p>
          <a:endParaRPr lang="en-US"/>
        </a:p>
      </dgm:t>
    </dgm:pt>
    <dgm:pt modelId="{71DC497E-9405-44C8-9D86-9610400CEC62}">
      <dgm:prSet phldrT="[Text]"/>
      <dgm:spPr/>
      <dgm:t>
        <a:bodyPr/>
        <a:lstStyle/>
        <a:p>
          <a:r>
            <a:rPr lang="en-US" dirty="0" smtClean="0"/>
            <a:t>Driver Generator</a:t>
          </a:r>
          <a:endParaRPr lang="en-US" dirty="0"/>
        </a:p>
      </dgm:t>
    </dgm:pt>
    <dgm:pt modelId="{1620349C-5B45-416F-942A-0F7B80F6A9F6}" type="parTrans" cxnId="{9E33520E-7EB9-498C-943C-FC16A4B4F75C}">
      <dgm:prSet/>
      <dgm:spPr/>
      <dgm:t>
        <a:bodyPr/>
        <a:lstStyle/>
        <a:p>
          <a:endParaRPr lang="en-US"/>
        </a:p>
      </dgm:t>
    </dgm:pt>
    <dgm:pt modelId="{C25D0064-B8C2-4935-A3D8-4CE3FDEA0807}" type="sibTrans" cxnId="{9E33520E-7EB9-498C-943C-FC16A4B4F75C}">
      <dgm:prSet/>
      <dgm:spPr/>
      <dgm:t>
        <a:bodyPr/>
        <a:lstStyle/>
        <a:p>
          <a:endParaRPr lang="en-US"/>
        </a:p>
      </dgm:t>
    </dgm:pt>
    <dgm:pt modelId="{23690A4E-65F9-491E-8567-B09AD3B4E0B0}">
      <dgm:prSet phldrT="[Text]"/>
      <dgm:spPr/>
      <dgm:t>
        <a:bodyPr/>
        <a:lstStyle/>
        <a:p>
          <a:r>
            <a:rPr lang="en-US" dirty="0" smtClean="0"/>
            <a:t>Driver code</a:t>
          </a:r>
          <a:endParaRPr lang="en-US" dirty="0"/>
        </a:p>
      </dgm:t>
    </dgm:pt>
    <dgm:pt modelId="{5EA68DC6-3EE4-4A95-8774-1C7618D9AFA4}" type="parTrans" cxnId="{65186565-1DEE-4E3B-8908-DFFAE96795AC}">
      <dgm:prSet/>
      <dgm:spPr/>
      <dgm:t>
        <a:bodyPr/>
        <a:lstStyle/>
        <a:p>
          <a:endParaRPr lang="en-US"/>
        </a:p>
      </dgm:t>
    </dgm:pt>
    <dgm:pt modelId="{C6712DFD-BF0A-402F-A9A3-5BD2AC6E6876}" type="sibTrans" cxnId="{65186565-1DEE-4E3B-8908-DFFAE96795AC}">
      <dgm:prSet/>
      <dgm:spPr/>
      <dgm:t>
        <a:bodyPr/>
        <a:lstStyle/>
        <a:p>
          <a:endParaRPr lang="en-US"/>
        </a:p>
      </dgm:t>
    </dgm:pt>
    <dgm:pt modelId="{532B6A39-D956-4EA5-B5C1-26B0C57E4BD9}" type="pres">
      <dgm:prSet presAssocID="{7BC53FD0-51BD-4E84-8706-6EF05B761467}" presName="Name0" presStyleCnt="0">
        <dgm:presLayoutVars>
          <dgm:dir/>
          <dgm:animLvl val="lvl"/>
          <dgm:resizeHandles val="exact"/>
        </dgm:presLayoutVars>
      </dgm:prSet>
      <dgm:spPr/>
    </dgm:pt>
    <dgm:pt modelId="{9745D46C-E6A1-45C0-8738-57C273D97D62}" type="pres">
      <dgm:prSet presAssocID="{53597F88-C78A-4B12-A556-43ED04770475}" presName="parTxOnly" presStyleLbl="node1" presStyleIdx="0" presStyleCnt="3">
        <dgm:presLayoutVars>
          <dgm:chMax val="0"/>
          <dgm:chPref val="0"/>
          <dgm:bulletEnabled val="1"/>
        </dgm:presLayoutVars>
      </dgm:prSet>
      <dgm:spPr/>
      <dgm:t>
        <a:bodyPr/>
        <a:lstStyle/>
        <a:p>
          <a:endParaRPr lang="en-US"/>
        </a:p>
      </dgm:t>
    </dgm:pt>
    <dgm:pt modelId="{F092591B-F298-4C20-AF40-91930F83D79D}" type="pres">
      <dgm:prSet presAssocID="{0A95CB2B-CFAA-473F-A2B2-D417B756BF18}" presName="parTxOnlySpace" presStyleCnt="0"/>
      <dgm:spPr/>
    </dgm:pt>
    <dgm:pt modelId="{088035DC-8AF0-4A80-8519-E825132B2A6C}" type="pres">
      <dgm:prSet presAssocID="{71DC497E-9405-44C8-9D86-9610400CEC62}" presName="parTxOnly" presStyleLbl="node1" presStyleIdx="1" presStyleCnt="3" custLinFactNeighborX="-624" custLinFactNeighborY="42382">
        <dgm:presLayoutVars>
          <dgm:chMax val="0"/>
          <dgm:chPref val="0"/>
          <dgm:bulletEnabled val="1"/>
        </dgm:presLayoutVars>
      </dgm:prSet>
      <dgm:spPr/>
      <dgm:t>
        <a:bodyPr/>
        <a:lstStyle/>
        <a:p>
          <a:endParaRPr lang="en-US"/>
        </a:p>
      </dgm:t>
    </dgm:pt>
    <dgm:pt modelId="{E416D43E-7590-4625-A304-7383CA7E35C7}" type="pres">
      <dgm:prSet presAssocID="{C25D0064-B8C2-4935-A3D8-4CE3FDEA0807}" presName="parTxOnlySpace" presStyleCnt="0"/>
      <dgm:spPr/>
    </dgm:pt>
    <dgm:pt modelId="{E650B9C8-A053-46B8-B7DA-269E67B4DF6C}" type="pres">
      <dgm:prSet presAssocID="{23690A4E-65F9-491E-8567-B09AD3B4E0B0}" presName="parTxOnly" presStyleLbl="node1" presStyleIdx="2" presStyleCnt="3" custLinFactNeighborX="821" custLinFactNeighborY="-5000">
        <dgm:presLayoutVars>
          <dgm:chMax val="0"/>
          <dgm:chPref val="0"/>
          <dgm:bulletEnabled val="1"/>
        </dgm:presLayoutVars>
      </dgm:prSet>
      <dgm:spPr/>
      <dgm:t>
        <a:bodyPr/>
        <a:lstStyle/>
        <a:p>
          <a:endParaRPr lang="en-US"/>
        </a:p>
      </dgm:t>
    </dgm:pt>
  </dgm:ptLst>
  <dgm:cxnLst>
    <dgm:cxn modelId="{1124AA34-CE96-4D6A-BCE9-B0B7BF79C138}" type="presOf" srcId="{71DC497E-9405-44C8-9D86-9610400CEC62}" destId="{088035DC-8AF0-4A80-8519-E825132B2A6C}" srcOrd="0" destOrd="0" presId="urn:microsoft.com/office/officeart/2005/8/layout/chevron1"/>
    <dgm:cxn modelId="{9E33520E-7EB9-498C-943C-FC16A4B4F75C}" srcId="{7BC53FD0-51BD-4E84-8706-6EF05B761467}" destId="{71DC497E-9405-44C8-9D86-9610400CEC62}" srcOrd="1" destOrd="0" parTransId="{1620349C-5B45-416F-942A-0F7B80F6A9F6}" sibTransId="{C25D0064-B8C2-4935-A3D8-4CE3FDEA0807}"/>
    <dgm:cxn modelId="{65186565-1DEE-4E3B-8908-DFFAE96795AC}" srcId="{7BC53FD0-51BD-4E84-8706-6EF05B761467}" destId="{23690A4E-65F9-491E-8567-B09AD3B4E0B0}" srcOrd="2" destOrd="0" parTransId="{5EA68DC6-3EE4-4A95-8774-1C7618D9AFA4}" sibTransId="{C6712DFD-BF0A-402F-A9A3-5BD2AC6E6876}"/>
    <dgm:cxn modelId="{7679CBFE-993B-4903-B347-2BFBFC4EDD49}" srcId="{7BC53FD0-51BD-4E84-8706-6EF05B761467}" destId="{53597F88-C78A-4B12-A556-43ED04770475}" srcOrd="0" destOrd="0" parTransId="{0799E0B9-C294-49DD-BAF1-48412A82F778}" sibTransId="{0A95CB2B-CFAA-473F-A2B2-D417B756BF18}"/>
    <dgm:cxn modelId="{79972494-8F9D-473D-8DBA-693B62843D25}" type="presOf" srcId="{53597F88-C78A-4B12-A556-43ED04770475}" destId="{9745D46C-E6A1-45C0-8738-57C273D97D62}" srcOrd="0" destOrd="0" presId="urn:microsoft.com/office/officeart/2005/8/layout/chevron1"/>
    <dgm:cxn modelId="{CA7EA8C0-5622-4FC7-8A03-160D0FDC21AC}" type="presOf" srcId="{23690A4E-65F9-491E-8567-B09AD3B4E0B0}" destId="{E650B9C8-A053-46B8-B7DA-269E67B4DF6C}" srcOrd="0" destOrd="0" presId="urn:microsoft.com/office/officeart/2005/8/layout/chevron1"/>
    <dgm:cxn modelId="{7C301428-901D-421C-8D5D-0DB03F3AD3CA}" type="presOf" srcId="{7BC53FD0-51BD-4E84-8706-6EF05B761467}" destId="{532B6A39-D956-4EA5-B5C1-26B0C57E4BD9}" srcOrd="0" destOrd="0" presId="urn:microsoft.com/office/officeart/2005/8/layout/chevron1"/>
    <dgm:cxn modelId="{8D598281-5F33-4EA7-9AAE-4762AF869E2D}" type="presParOf" srcId="{532B6A39-D956-4EA5-B5C1-26B0C57E4BD9}" destId="{9745D46C-E6A1-45C0-8738-57C273D97D62}" srcOrd="0" destOrd="0" presId="urn:microsoft.com/office/officeart/2005/8/layout/chevron1"/>
    <dgm:cxn modelId="{E8DE3C2C-64B8-4C16-B31C-5F44AD579832}" type="presParOf" srcId="{532B6A39-D956-4EA5-B5C1-26B0C57E4BD9}" destId="{F092591B-F298-4C20-AF40-91930F83D79D}" srcOrd="1" destOrd="0" presId="urn:microsoft.com/office/officeart/2005/8/layout/chevron1"/>
    <dgm:cxn modelId="{8DDA7DD6-837B-4E62-B51D-0101CA2469DB}" type="presParOf" srcId="{532B6A39-D956-4EA5-B5C1-26B0C57E4BD9}" destId="{088035DC-8AF0-4A80-8519-E825132B2A6C}" srcOrd="2" destOrd="0" presId="urn:microsoft.com/office/officeart/2005/8/layout/chevron1"/>
    <dgm:cxn modelId="{DC6282CA-927F-4C31-B5DA-EEC50BD5868D}" type="presParOf" srcId="{532B6A39-D956-4EA5-B5C1-26B0C57E4BD9}" destId="{E416D43E-7590-4625-A304-7383CA7E35C7}" srcOrd="3" destOrd="0" presId="urn:microsoft.com/office/officeart/2005/8/layout/chevron1"/>
    <dgm:cxn modelId="{E7F6052D-FCF2-46C8-8F70-8902A5A832BA}" type="presParOf" srcId="{532B6A39-D956-4EA5-B5C1-26B0C57E4BD9}" destId="{E650B9C8-A053-46B8-B7DA-269E67B4DF6C}" srcOrd="4"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45D46C-E6A1-45C0-8738-57C273D97D62}">
      <dsp:nvSpPr>
        <dsp:cNvPr id="0" name=""/>
        <dsp:cNvSpPr/>
      </dsp:nvSpPr>
      <dsp:spPr>
        <a:xfrm>
          <a:off x="1911" y="0"/>
          <a:ext cx="2328857" cy="489585"/>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lvl="0" algn="ctr" defTabSz="844550">
            <a:lnSpc>
              <a:spcPct val="90000"/>
            </a:lnSpc>
            <a:spcBef>
              <a:spcPct val="0"/>
            </a:spcBef>
            <a:spcAft>
              <a:spcPct val="35000"/>
            </a:spcAft>
          </a:pPr>
          <a:r>
            <a:rPr lang="en-US" sz="1900" kern="1200" dirty="0" smtClean="0"/>
            <a:t>Spec sheet</a:t>
          </a:r>
          <a:endParaRPr lang="en-US" sz="1900" kern="1200" dirty="0"/>
        </a:p>
      </dsp:txBody>
      <dsp:txXfrm>
        <a:off x="246704" y="0"/>
        <a:ext cx="1839272" cy="489585"/>
      </dsp:txXfrm>
    </dsp:sp>
    <dsp:sp modelId="{088035DC-8AF0-4A80-8519-E825132B2A6C}">
      <dsp:nvSpPr>
        <dsp:cNvPr id="0" name=""/>
        <dsp:cNvSpPr/>
      </dsp:nvSpPr>
      <dsp:spPr>
        <a:xfrm>
          <a:off x="2097883" y="0"/>
          <a:ext cx="2328857" cy="489585"/>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lvl="0" algn="ctr" defTabSz="844550">
            <a:lnSpc>
              <a:spcPct val="90000"/>
            </a:lnSpc>
            <a:spcBef>
              <a:spcPct val="0"/>
            </a:spcBef>
            <a:spcAft>
              <a:spcPct val="35000"/>
            </a:spcAft>
          </a:pPr>
          <a:r>
            <a:rPr lang="en-US" sz="1900" kern="1200" dirty="0" smtClean="0"/>
            <a:t>Python translator</a:t>
          </a:r>
          <a:endParaRPr lang="en-US" sz="1900" kern="1200" dirty="0"/>
        </a:p>
      </dsp:txBody>
      <dsp:txXfrm>
        <a:off x="2342676" y="0"/>
        <a:ext cx="1839272" cy="489585"/>
      </dsp:txXfrm>
    </dsp:sp>
    <dsp:sp modelId="{E650B9C8-A053-46B8-B7DA-269E67B4DF6C}">
      <dsp:nvSpPr>
        <dsp:cNvPr id="0" name=""/>
        <dsp:cNvSpPr/>
      </dsp:nvSpPr>
      <dsp:spPr>
        <a:xfrm>
          <a:off x="4195767" y="0"/>
          <a:ext cx="2328857" cy="489585"/>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lvl="0" algn="ctr" defTabSz="844550">
            <a:lnSpc>
              <a:spcPct val="90000"/>
            </a:lnSpc>
            <a:spcBef>
              <a:spcPct val="0"/>
            </a:spcBef>
            <a:spcAft>
              <a:spcPct val="35000"/>
            </a:spcAft>
          </a:pPr>
          <a:r>
            <a:rPr lang="en-US" sz="1900" kern="1200" dirty="0" smtClean="0"/>
            <a:t>XML</a:t>
          </a:r>
          <a:endParaRPr lang="en-US" sz="1900" kern="1200" dirty="0"/>
        </a:p>
      </dsp:txBody>
      <dsp:txXfrm>
        <a:off x="4440560" y="0"/>
        <a:ext cx="1839272" cy="4895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45D46C-E6A1-45C0-8738-57C273D97D62}">
      <dsp:nvSpPr>
        <dsp:cNvPr id="0" name=""/>
        <dsp:cNvSpPr/>
      </dsp:nvSpPr>
      <dsp:spPr>
        <a:xfrm>
          <a:off x="1960" y="0"/>
          <a:ext cx="2388920" cy="489585"/>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dirty="0" smtClean="0"/>
            <a:t>XML</a:t>
          </a:r>
          <a:endParaRPr lang="en-US" sz="2000" kern="1200" dirty="0"/>
        </a:p>
      </dsp:txBody>
      <dsp:txXfrm>
        <a:off x="246753" y="0"/>
        <a:ext cx="1899335" cy="489585"/>
      </dsp:txXfrm>
    </dsp:sp>
    <dsp:sp modelId="{088035DC-8AF0-4A80-8519-E825132B2A6C}">
      <dsp:nvSpPr>
        <dsp:cNvPr id="0" name=""/>
        <dsp:cNvSpPr/>
      </dsp:nvSpPr>
      <dsp:spPr>
        <a:xfrm>
          <a:off x="2150498" y="0"/>
          <a:ext cx="2388920" cy="489585"/>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dirty="0" smtClean="0"/>
            <a:t>Driver Generator</a:t>
          </a:r>
          <a:endParaRPr lang="en-US" sz="2000" kern="1200" dirty="0"/>
        </a:p>
      </dsp:txBody>
      <dsp:txXfrm>
        <a:off x="2395291" y="0"/>
        <a:ext cx="1899335" cy="489585"/>
      </dsp:txXfrm>
    </dsp:sp>
    <dsp:sp modelId="{E650B9C8-A053-46B8-B7DA-269E67B4DF6C}">
      <dsp:nvSpPr>
        <dsp:cNvPr id="0" name=""/>
        <dsp:cNvSpPr/>
      </dsp:nvSpPr>
      <dsp:spPr>
        <a:xfrm>
          <a:off x="4303979" y="0"/>
          <a:ext cx="2388920" cy="489585"/>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dirty="0" smtClean="0"/>
            <a:t>Driver code</a:t>
          </a:r>
          <a:endParaRPr lang="en-US" sz="2000" kern="1200" dirty="0"/>
        </a:p>
      </dsp:txBody>
      <dsp:txXfrm>
        <a:off x="4548772" y="0"/>
        <a:ext cx="1899335" cy="48958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4212F4-E2F5-44D1-B7F0-920BC822E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ORNLr1.dotx</Template>
  <TotalTime>225</TotalTime>
  <Pages>20</Pages>
  <Words>2073</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13868</CharactersWithSpaces>
  <SharedDoc>false</SharedDoc>
  <HLinks>
    <vt:vector size="132" baseType="variant">
      <vt:variant>
        <vt:i4>1310775</vt:i4>
      </vt:variant>
      <vt:variant>
        <vt:i4>131</vt:i4>
      </vt:variant>
      <vt:variant>
        <vt:i4>0</vt:i4>
      </vt:variant>
      <vt:variant>
        <vt:i4>5</vt:i4>
      </vt:variant>
      <vt:variant>
        <vt:lpwstr/>
      </vt:variant>
      <vt:variant>
        <vt:lpwstr>_Toc202234456</vt:lpwstr>
      </vt:variant>
      <vt:variant>
        <vt:i4>1638449</vt:i4>
      </vt:variant>
      <vt:variant>
        <vt:i4>122</vt:i4>
      </vt:variant>
      <vt:variant>
        <vt:i4>0</vt:i4>
      </vt:variant>
      <vt:variant>
        <vt:i4>5</vt:i4>
      </vt:variant>
      <vt:variant>
        <vt:lpwstr/>
      </vt:variant>
      <vt:variant>
        <vt:lpwstr>_Toc202234287</vt:lpwstr>
      </vt:variant>
      <vt:variant>
        <vt:i4>1638449</vt:i4>
      </vt:variant>
      <vt:variant>
        <vt:i4>116</vt:i4>
      </vt:variant>
      <vt:variant>
        <vt:i4>0</vt:i4>
      </vt:variant>
      <vt:variant>
        <vt:i4>5</vt:i4>
      </vt:variant>
      <vt:variant>
        <vt:lpwstr/>
      </vt:variant>
      <vt:variant>
        <vt:lpwstr>_Toc202234286</vt:lpwstr>
      </vt:variant>
      <vt:variant>
        <vt:i4>1703990</vt:i4>
      </vt:variant>
      <vt:variant>
        <vt:i4>107</vt:i4>
      </vt:variant>
      <vt:variant>
        <vt:i4>0</vt:i4>
      </vt:variant>
      <vt:variant>
        <vt:i4>5</vt:i4>
      </vt:variant>
      <vt:variant>
        <vt:lpwstr/>
      </vt:variant>
      <vt:variant>
        <vt:lpwstr>_Toc202149256</vt:lpwstr>
      </vt:variant>
      <vt:variant>
        <vt:i4>1703990</vt:i4>
      </vt:variant>
      <vt:variant>
        <vt:i4>104</vt:i4>
      </vt:variant>
      <vt:variant>
        <vt:i4>0</vt:i4>
      </vt:variant>
      <vt:variant>
        <vt:i4>5</vt:i4>
      </vt:variant>
      <vt:variant>
        <vt:lpwstr/>
      </vt:variant>
      <vt:variant>
        <vt:lpwstr>_Toc202149255</vt:lpwstr>
      </vt:variant>
      <vt:variant>
        <vt:i4>1703990</vt:i4>
      </vt:variant>
      <vt:variant>
        <vt:i4>98</vt:i4>
      </vt:variant>
      <vt:variant>
        <vt:i4>0</vt:i4>
      </vt:variant>
      <vt:variant>
        <vt:i4>5</vt:i4>
      </vt:variant>
      <vt:variant>
        <vt:lpwstr/>
      </vt:variant>
      <vt:variant>
        <vt:lpwstr>_Toc202149252</vt:lpwstr>
      </vt:variant>
      <vt:variant>
        <vt:i4>1703990</vt:i4>
      </vt:variant>
      <vt:variant>
        <vt:i4>92</vt:i4>
      </vt:variant>
      <vt:variant>
        <vt:i4>0</vt:i4>
      </vt:variant>
      <vt:variant>
        <vt:i4>5</vt:i4>
      </vt:variant>
      <vt:variant>
        <vt:lpwstr/>
      </vt:variant>
      <vt:variant>
        <vt:lpwstr>_Toc202149251</vt:lpwstr>
      </vt:variant>
      <vt:variant>
        <vt:i4>1703990</vt:i4>
      </vt:variant>
      <vt:variant>
        <vt:i4>86</vt:i4>
      </vt:variant>
      <vt:variant>
        <vt:i4>0</vt:i4>
      </vt:variant>
      <vt:variant>
        <vt:i4>5</vt:i4>
      </vt:variant>
      <vt:variant>
        <vt:lpwstr/>
      </vt:variant>
      <vt:variant>
        <vt:lpwstr>_Toc202149250</vt:lpwstr>
      </vt:variant>
      <vt:variant>
        <vt:i4>1769526</vt:i4>
      </vt:variant>
      <vt:variant>
        <vt:i4>80</vt:i4>
      </vt:variant>
      <vt:variant>
        <vt:i4>0</vt:i4>
      </vt:variant>
      <vt:variant>
        <vt:i4>5</vt:i4>
      </vt:variant>
      <vt:variant>
        <vt:lpwstr/>
      </vt:variant>
      <vt:variant>
        <vt:lpwstr>_Toc202149249</vt:lpwstr>
      </vt:variant>
      <vt:variant>
        <vt:i4>1769526</vt:i4>
      </vt:variant>
      <vt:variant>
        <vt:i4>74</vt:i4>
      </vt:variant>
      <vt:variant>
        <vt:i4>0</vt:i4>
      </vt:variant>
      <vt:variant>
        <vt:i4>5</vt:i4>
      </vt:variant>
      <vt:variant>
        <vt:lpwstr/>
      </vt:variant>
      <vt:variant>
        <vt:lpwstr>_Toc202149248</vt:lpwstr>
      </vt:variant>
      <vt:variant>
        <vt:i4>1769526</vt:i4>
      </vt:variant>
      <vt:variant>
        <vt:i4>68</vt:i4>
      </vt:variant>
      <vt:variant>
        <vt:i4>0</vt:i4>
      </vt:variant>
      <vt:variant>
        <vt:i4>5</vt:i4>
      </vt:variant>
      <vt:variant>
        <vt:lpwstr/>
      </vt:variant>
      <vt:variant>
        <vt:lpwstr>_Toc202149247</vt:lpwstr>
      </vt:variant>
      <vt:variant>
        <vt:i4>1769526</vt:i4>
      </vt:variant>
      <vt:variant>
        <vt:i4>62</vt:i4>
      </vt:variant>
      <vt:variant>
        <vt:i4>0</vt:i4>
      </vt:variant>
      <vt:variant>
        <vt:i4>5</vt:i4>
      </vt:variant>
      <vt:variant>
        <vt:lpwstr/>
      </vt:variant>
      <vt:variant>
        <vt:lpwstr>_Toc202149246</vt:lpwstr>
      </vt:variant>
      <vt:variant>
        <vt:i4>1769526</vt:i4>
      </vt:variant>
      <vt:variant>
        <vt:i4>56</vt:i4>
      </vt:variant>
      <vt:variant>
        <vt:i4>0</vt:i4>
      </vt:variant>
      <vt:variant>
        <vt:i4>5</vt:i4>
      </vt:variant>
      <vt:variant>
        <vt:lpwstr/>
      </vt:variant>
      <vt:variant>
        <vt:lpwstr>_Toc202149245</vt:lpwstr>
      </vt:variant>
      <vt:variant>
        <vt:i4>1769526</vt:i4>
      </vt:variant>
      <vt:variant>
        <vt:i4>50</vt:i4>
      </vt:variant>
      <vt:variant>
        <vt:i4>0</vt:i4>
      </vt:variant>
      <vt:variant>
        <vt:i4>5</vt:i4>
      </vt:variant>
      <vt:variant>
        <vt:lpwstr/>
      </vt:variant>
      <vt:variant>
        <vt:lpwstr>_Toc202149244</vt:lpwstr>
      </vt:variant>
      <vt:variant>
        <vt:i4>1769526</vt:i4>
      </vt:variant>
      <vt:variant>
        <vt:i4>44</vt:i4>
      </vt:variant>
      <vt:variant>
        <vt:i4>0</vt:i4>
      </vt:variant>
      <vt:variant>
        <vt:i4>5</vt:i4>
      </vt:variant>
      <vt:variant>
        <vt:lpwstr/>
      </vt:variant>
      <vt:variant>
        <vt:lpwstr>_Toc202149243</vt:lpwstr>
      </vt:variant>
      <vt:variant>
        <vt:i4>1769526</vt:i4>
      </vt:variant>
      <vt:variant>
        <vt:i4>38</vt:i4>
      </vt:variant>
      <vt:variant>
        <vt:i4>0</vt:i4>
      </vt:variant>
      <vt:variant>
        <vt:i4>5</vt:i4>
      </vt:variant>
      <vt:variant>
        <vt:lpwstr/>
      </vt:variant>
      <vt:variant>
        <vt:lpwstr>_Toc202149242</vt:lpwstr>
      </vt:variant>
      <vt:variant>
        <vt:i4>1769526</vt:i4>
      </vt:variant>
      <vt:variant>
        <vt:i4>32</vt:i4>
      </vt:variant>
      <vt:variant>
        <vt:i4>0</vt:i4>
      </vt:variant>
      <vt:variant>
        <vt:i4>5</vt:i4>
      </vt:variant>
      <vt:variant>
        <vt:lpwstr/>
      </vt:variant>
      <vt:variant>
        <vt:lpwstr>_Toc202149241</vt:lpwstr>
      </vt:variant>
      <vt:variant>
        <vt:i4>1769526</vt:i4>
      </vt:variant>
      <vt:variant>
        <vt:i4>26</vt:i4>
      </vt:variant>
      <vt:variant>
        <vt:i4>0</vt:i4>
      </vt:variant>
      <vt:variant>
        <vt:i4>5</vt:i4>
      </vt:variant>
      <vt:variant>
        <vt:lpwstr/>
      </vt:variant>
      <vt:variant>
        <vt:lpwstr>_Toc202149240</vt:lpwstr>
      </vt:variant>
      <vt:variant>
        <vt:i4>1835062</vt:i4>
      </vt:variant>
      <vt:variant>
        <vt:i4>20</vt:i4>
      </vt:variant>
      <vt:variant>
        <vt:i4>0</vt:i4>
      </vt:variant>
      <vt:variant>
        <vt:i4>5</vt:i4>
      </vt:variant>
      <vt:variant>
        <vt:lpwstr/>
      </vt:variant>
      <vt:variant>
        <vt:lpwstr>_Toc202149239</vt:lpwstr>
      </vt:variant>
      <vt:variant>
        <vt:i4>1835062</vt:i4>
      </vt:variant>
      <vt:variant>
        <vt:i4>14</vt:i4>
      </vt:variant>
      <vt:variant>
        <vt:i4>0</vt:i4>
      </vt:variant>
      <vt:variant>
        <vt:i4>5</vt:i4>
      </vt:variant>
      <vt:variant>
        <vt:lpwstr/>
      </vt:variant>
      <vt:variant>
        <vt:lpwstr>_Toc202149238</vt:lpwstr>
      </vt:variant>
      <vt:variant>
        <vt:i4>1835062</vt:i4>
      </vt:variant>
      <vt:variant>
        <vt:i4>8</vt:i4>
      </vt:variant>
      <vt:variant>
        <vt:i4>0</vt:i4>
      </vt:variant>
      <vt:variant>
        <vt:i4>5</vt:i4>
      </vt:variant>
      <vt:variant>
        <vt:lpwstr/>
      </vt:variant>
      <vt:variant>
        <vt:lpwstr>_Toc202149235</vt:lpwstr>
      </vt:variant>
      <vt:variant>
        <vt:i4>1835062</vt:i4>
      </vt:variant>
      <vt:variant>
        <vt:i4>2</vt:i4>
      </vt:variant>
      <vt:variant>
        <vt:i4>0</vt:i4>
      </vt:variant>
      <vt:variant>
        <vt:i4>5</vt:i4>
      </vt:variant>
      <vt:variant>
        <vt:lpwstr/>
      </vt:variant>
      <vt:variant>
        <vt:lpwstr>_Toc202149234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zjs</dc:creator>
  <cp:lastModifiedBy>\</cp:lastModifiedBy>
  <cp:revision>13</cp:revision>
  <cp:lastPrinted>2014-09-04T15:38:00Z</cp:lastPrinted>
  <dcterms:created xsi:type="dcterms:W3CDTF">2014-09-02T17:55:00Z</dcterms:created>
  <dcterms:modified xsi:type="dcterms:W3CDTF">2014-09-04T15:38:00Z</dcterms:modified>
</cp:coreProperties>
</file>